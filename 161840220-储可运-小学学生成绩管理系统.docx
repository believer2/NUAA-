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6A2D" w:rsidRPr="001F1119" w:rsidRDefault="00466AF6" w:rsidP="00AF6A2D">
      <w:pPr>
        <w:overflowPunct w:val="0"/>
        <w:ind w:leftChars="-67" w:left="-120"/>
        <w:jc w:val="center"/>
      </w:pPr>
      <w:r w:rsidRPr="002536BD">
        <w:rPr>
          <w:noProof/>
        </w:rPr>
        <w:drawing>
          <wp:inline distT="0" distB="0" distL="0" distR="0">
            <wp:extent cx="501650" cy="501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6A2D" w:rsidRPr="001F1119">
        <w:rPr>
          <w:kern w:val="0"/>
        </w:rPr>
        <w:t xml:space="preserve"> </w:t>
      </w:r>
      <w:r w:rsidRPr="00AF6A2D">
        <w:rPr>
          <w:noProof/>
          <w:kern w:val="0"/>
        </w:rPr>
        <w:drawing>
          <wp:inline distT="0" distB="0" distL="0" distR="0">
            <wp:extent cx="2520950" cy="514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A2D" w:rsidRPr="00E4467B" w:rsidRDefault="00AF6A2D" w:rsidP="00AF6A2D">
      <w:pPr>
        <w:rPr>
          <w:rFonts w:ascii="Calibri" w:hAnsi="Calibri"/>
          <w:color w:val="000000"/>
          <w:sz w:val="24"/>
          <w:szCs w:val="24"/>
        </w:rPr>
      </w:pPr>
    </w:p>
    <w:p w:rsidR="00AF6A2D" w:rsidRPr="00E4467B" w:rsidRDefault="00AF6A2D" w:rsidP="00AF6A2D">
      <w:pPr>
        <w:jc w:val="center"/>
        <w:rPr>
          <w:rFonts w:ascii="Calibri" w:hAnsi="Calibri"/>
          <w:color w:val="000000"/>
          <w:sz w:val="52"/>
          <w:szCs w:val="52"/>
        </w:rPr>
      </w:pPr>
    </w:p>
    <w:p w:rsidR="00AF6A2D" w:rsidRDefault="00AF6A2D" w:rsidP="00AF6A2D">
      <w:pPr>
        <w:jc w:val="center"/>
        <w:rPr>
          <w:rFonts w:ascii="Calibri" w:hAnsi="Calibri"/>
          <w:color w:val="000000"/>
          <w:sz w:val="52"/>
          <w:szCs w:val="52"/>
        </w:rPr>
      </w:pPr>
    </w:p>
    <w:p w:rsidR="00AF6A2D" w:rsidRPr="00E4467B" w:rsidRDefault="00AF6A2D" w:rsidP="00AF6A2D">
      <w:pPr>
        <w:jc w:val="center"/>
        <w:rPr>
          <w:rFonts w:ascii="Calibri" w:hAnsi="Calibri"/>
          <w:color w:val="000000"/>
          <w:sz w:val="52"/>
          <w:szCs w:val="52"/>
        </w:rPr>
      </w:pPr>
      <w:r>
        <w:rPr>
          <w:rFonts w:ascii="Calibri" w:hAnsi="Calibri" w:hint="eastAsia"/>
          <w:color w:val="000000"/>
          <w:sz w:val="52"/>
          <w:szCs w:val="52"/>
        </w:rPr>
        <w:t>数据库</w:t>
      </w:r>
      <w:r w:rsidRPr="00E4467B">
        <w:rPr>
          <w:rFonts w:ascii="宋体" w:hAnsi="宋体" w:hint="eastAsia"/>
          <w:color w:val="000000"/>
          <w:sz w:val="52"/>
          <w:szCs w:val="52"/>
        </w:rPr>
        <w:t>实验报告</w:t>
      </w:r>
    </w:p>
    <w:p w:rsidR="00AF6A2D" w:rsidRPr="00E4467B" w:rsidRDefault="00AF6A2D" w:rsidP="00AF6A2D">
      <w:pPr>
        <w:rPr>
          <w:rFonts w:ascii="Calibri" w:hAnsi="Calibri"/>
          <w:color w:val="000000"/>
          <w:sz w:val="24"/>
          <w:szCs w:val="24"/>
        </w:rPr>
      </w:pPr>
    </w:p>
    <w:p w:rsidR="00AF6A2D" w:rsidRPr="00E4467B" w:rsidRDefault="00AF6A2D" w:rsidP="00AF6A2D">
      <w:pPr>
        <w:rPr>
          <w:rFonts w:ascii="Calibri" w:hAnsi="Calibri"/>
          <w:color w:val="000000"/>
          <w:sz w:val="24"/>
          <w:szCs w:val="24"/>
          <w:u w:val="single"/>
        </w:rPr>
      </w:pPr>
    </w:p>
    <w:p w:rsidR="00AF6A2D" w:rsidRPr="00E4467B" w:rsidRDefault="00AF6A2D" w:rsidP="00AF6A2D">
      <w:pPr>
        <w:rPr>
          <w:rFonts w:ascii="Calibri" w:hAnsi="Calibri"/>
          <w:color w:val="000000"/>
          <w:sz w:val="24"/>
          <w:szCs w:val="24"/>
        </w:rPr>
      </w:pPr>
    </w:p>
    <w:p w:rsidR="00AF6A2D" w:rsidRPr="00E4467B" w:rsidRDefault="00AF6A2D" w:rsidP="00AF6A2D">
      <w:pPr>
        <w:rPr>
          <w:rFonts w:ascii="Calibri" w:hAnsi="Calibri"/>
          <w:color w:val="000000"/>
          <w:sz w:val="24"/>
          <w:szCs w:val="24"/>
        </w:rPr>
      </w:pPr>
    </w:p>
    <w:p w:rsidR="00AF6A2D" w:rsidRPr="00E4467B" w:rsidRDefault="00AF6A2D" w:rsidP="00AF6A2D">
      <w:pPr>
        <w:rPr>
          <w:rFonts w:ascii="Calibri" w:hAnsi="Calibri"/>
          <w:color w:val="000000"/>
          <w:sz w:val="24"/>
          <w:szCs w:val="24"/>
        </w:rPr>
      </w:pPr>
    </w:p>
    <w:p w:rsidR="00AF6A2D" w:rsidRPr="00E4467B" w:rsidRDefault="00AF6A2D" w:rsidP="00AF6A2D">
      <w:pPr>
        <w:rPr>
          <w:rFonts w:ascii="Calibri" w:hAnsi="Calibri"/>
          <w:color w:val="000000"/>
          <w:sz w:val="24"/>
          <w:szCs w:val="24"/>
        </w:rPr>
      </w:pPr>
    </w:p>
    <w:p w:rsidR="00AF6A2D" w:rsidRPr="00E4467B" w:rsidRDefault="00AF6A2D" w:rsidP="00AF6A2D">
      <w:pPr>
        <w:rPr>
          <w:rFonts w:ascii="Calibri" w:hAnsi="Calibri"/>
          <w:color w:val="000000"/>
          <w:sz w:val="24"/>
          <w:szCs w:val="24"/>
        </w:rPr>
      </w:pPr>
    </w:p>
    <w:p w:rsidR="00AF6A2D" w:rsidRPr="00E4467B" w:rsidRDefault="00AF6A2D" w:rsidP="00AF6A2D">
      <w:pPr>
        <w:rPr>
          <w:rFonts w:ascii="Calibri" w:hAnsi="Calibri"/>
          <w:color w:val="000000"/>
          <w:sz w:val="24"/>
          <w:szCs w:val="24"/>
        </w:rPr>
      </w:pPr>
    </w:p>
    <w:p w:rsidR="00AF6A2D" w:rsidRPr="00E4467B" w:rsidRDefault="00AF6A2D" w:rsidP="00AF6A2D">
      <w:pPr>
        <w:rPr>
          <w:rFonts w:ascii="宋体" w:hAnsi="宋体"/>
          <w:color w:val="000000"/>
          <w:sz w:val="32"/>
          <w:szCs w:val="32"/>
        </w:rPr>
      </w:pPr>
      <w:r w:rsidRPr="00E4467B">
        <w:rPr>
          <w:rFonts w:ascii="Calibri" w:hAnsi="Calibri"/>
          <w:color w:val="000000"/>
          <w:sz w:val="24"/>
          <w:szCs w:val="24"/>
        </w:rPr>
        <w:t xml:space="preserve"> </w:t>
      </w:r>
      <w:r w:rsidRPr="00E4467B">
        <w:rPr>
          <w:rFonts w:ascii="Calibri" w:hAnsi="Calibri"/>
          <w:color w:val="000000"/>
          <w:sz w:val="24"/>
          <w:szCs w:val="24"/>
        </w:rPr>
        <w:tab/>
      </w:r>
      <w:r w:rsidRPr="00E4467B">
        <w:rPr>
          <w:rFonts w:ascii="Calibri" w:hAnsi="Calibri"/>
          <w:color w:val="000000"/>
          <w:sz w:val="24"/>
          <w:szCs w:val="24"/>
        </w:rPr>
        <w:tab/>
      </w:r>
      <w:r w:rsidRPr="00E4467B">
        <w:rPr>
          <w:rFonts w:ascii="Calibri" w:hAnsi="Calibri"/>
          <w:color w:val="000000"/>
          <w:sz w:val="24"/>
          <w:szCs w:val="24"/>
        </w:rPr>
        <w:tab/>
      </w:r>
    </w:p>
    <w:tbl>
      <w:tblPr>
        <w:tblW w:w="0" w:type="auto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559"/>
        <w:gridCol w:w="5005"/>
      </w:tblGrid>
      <w:tr w:rsidR="00AF6A2D" w:rsidRPr="00E4467B" w:rsidTr="00CD7733">
        <w:trPr>
          <w:trHeight w:hRule="exact" w:val="737"/>
          <w:jc w:val="center"/>
        </w:trPr>
        <w:tc>
          <w:tcPr>
            <w:tcW w:w="1559" w:type="dxa"/>
            <w:vAlign w:val="bottom"/>
            <w:hideMark/>
          </w:tcPr>
          <w:p w:rsidR="00AF6A2D" w:rsidRPr="00E4467B" w:rsidRDefault="00AF6A2D" w:rsidP="00CD7733">
            <w:pPr>
              <w:jc w:val="center"/>
              <w:rPr>
                <w:rFonts w:ascii="黑体" w:eastAsia="黑体" w:hAnsi="黑体" w:cs="Courier New"/>
                <w:bCs/>
                <w:sz w:val="30"/>
                <w:szCs w:val="30"/>
              </w:rPr>
            </w:pPr>
            <w:r w:rsidRPr="00AF6A2D">
              <w:rPr>
                <w:rFonts w:ascii="黑体" w:eastAsia="黑体" w:hAnsi="黑体" w:cs="Courier New" w:hint="eastAsia"/>
                <w:bCs/>
                <w:kern w:val="0"/>
                <w:sz w:val="30"/>
                <w:szCs w:val="30"/>
                <w:fitText w:val="1200" w:id="-1760713472"/>
              </w:rPr>
              <w:t>学生姓名</w:t>
            </w:r>
          </w:p>
        </w:tc>
        <w:tc>
          <w:tcPr>
            <w:tcW w:w="500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AF6A2D" w:rsidRPr="00E4467B" w:rsidRDefault="00AF6A2D" w:rsidP="00CD7733">
            <w:pPr>
              <w:spacing w:line="360" w:lineRule="auto"/>
              <w:jc w:val="center"/>
              <w:rPr>
                <w:rFonts w:ascii="Arial" w:eastAsia="黑体" w:hAnsi="Arial" w:cs="Courier New"/>
                <w:bCs/>
                <w:sz w:val="30"/>
                <w:szCs w:val="24"/>
              </w:rPr>
            </w:pPr>
            <w:r w:rsidRPr="00E4467B">
              <w:rPr>
                <w:rFonts w:ascii="Arial" w:eastAsia="黑体" w:hAnsi="Arial" w:cs="Courier New" w:hint="eastAsia"/>
                <w:bCs/>
                <w:sz w:val="30"/>
                <w:szCs w:val="24"/>
              </w:rPr>
              <w:t>储可运</w:t>
            </w:r>
          </w:p>
        </w:tc>
      </w:tr>
      <w:tr w:rsidR="00AF6A2D" w:rsidRPr="00E4467B" w:rsidTr="00CD7733">
        <w:trPr>
          <w:trHeight w:hRule="exact" w:val="737"/>
          <w:jc w:val="center"/>
        </w:trPr>
        <w:tc>
          <w:tcPr>
            <w:tcW w:w="1559" w:type="dxa"/>
            <w:vAlign w:val="bottom"/>
            <w:hideMark/>
          </w:tcPr>
          <w:p w:rsidR="00AF6A2D" w:rsidRPr="00E4467B" w:rsidRDefault="00AF6A2D" w:rsidP="00CD7733">
            <w:pPr>
              <w:jc w:val="center"/>
              <w:rPr>
                <w:rFonts w:ascii="黑体" w:eastAsia="黑体" w:hAnsi="黑体" w:cs="Courier New"/>
                <w:bCs/>
                <w:sz w:val="30"/>
                <w:szCs w:val="30"/>
              </w:rPr>
            </w:pPr>
            <w:r w:rsidRPr="00AF6A2D">
              <w:rPr>
                <w:rFonts w:ascii="黑体" w:eastAsia="黑体" w:hAnsi="黑体" w:cs="Courier New" w:hint="eastAsia"/>
                <w:bCs/>
                <w:spacing w:val="300"/>
                <w:kern w:val="0"/>
                <w:sz w:val="30"/>
                <w:szCs w:val="30"/>
                <w:fitText w:val="1200" w:id="-1760713471"/>
              </w:rPr>
              <w:t>学</w:t>
            </w:r>
            <w:r w:rsidRPr="00AF6A2D">
              <w:rPr>
                <w:rFonts w:ascii="黑体" w:eastAsia="黑体" w:hAnsi="黑体" w:cs="Courier New" w:hint="eastAsia"/>
                <w:bCs/>
                <w:kern w:val="0"/>
                <w:sz w:val="30"/>
                <w:szCs w:val="30"/>
                <w:fitText w:val="1200" w:id="-1760713471"/>
              </w:rPr>
              <w:t>号</w:t>
            </w:r>
          </w:p>
        </w:tc>
        <w:tc>
          <w:tcPr>
            <w:tcW w:w="500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AF6A2D" w:rsidRPr="00E4467B" w:rsidRDefault="00AF6A2D" w:rsidP="00CD7733">
            <w:pPr>
              <w:spacing w:line="360" w:lineRule="auto"/>
              <w:jc w:val="center"/>
              <w:rPr>
                <w:rFonts w:ascii="Arial" w:eastAsia="黑体" w:hAnsi="Arial" w:cs="Courier New"/>
                <w:bCs/>
                <w:sz w:val="30"/>
                <w:szCs w:val="24"/>
              </w:rPr>
            </w:pPr>
            <w:r w:rsidRPr="00E4467B">
              <w:rPr>
                <w:rFonts w:ascii="Arial" w:eastAsia="黑体" w:hAnsi="Arial" w:cs="Courier New"/>
                <w:bCs/>
                <w:sz w:val="30"/>
                <w:szCs w:val="24"/>
              </w:rPr>
              <w:t>161840220</w:t>
            </w:r>
          </w:p>
        </w:tc>
      </w:tr>
      <w:tr w:rsidR="00AF6A2D" w:rsidRPr="00E4467B" w:rsidTr="00CD7733">
        <w:trPr>
          <w:trHeight w:hRule="exact" w:val="737"/>
          <w:jc w:val="center"/>
        </w:trPr>
        <w:tc>
          <w:tcPr>
            <w:tcW w:w="1559" w:type="dxa"/>
            <w:vAlign w:val="bottom"/>
            <w:hideMark/>
          </w:tcPr>
          <w:p w:rsidR="00AF6A2D" w:rsidRPr="00E4467B" w:rsidRDefault="00AF6A2D" w:rsidP="00CD7733">
            <w:pPr>
              <w:jc w:val="center"/>
              <w:rPr>
                <w:rFonts w:ascii="黑体" w:eastAsia="黑体" w:hAnsi="黑体" w:cs="Courier New"/>
                <w:bCs/>
                <w:spacing w:val="321"/>
                <w:kern w:val="0"/>
                <w:sz w:val="30"/>
                <w:szCs w:val="30"/>
              </w:rPr>
            </w:pPr>
            <w:r w:rsidRPr="00AF6A2D">
              <w:rPr>
                <w:rFonts w:ascii="黑体" w:eastAsia="黑体" w:hAnsi="黑体" w:cs="Courier New" w:hint="eastAsia"/>
                <w:bCs/>
                <w:spacing w:val="300"/>
                <w:kern w:val="0"/>
                <w:sz w:val="30"/>
                <w:szCs w:val="30"/>
                <w:fitText w:val="1200" w:id="-1760713470"/>
              </w:rPr>
              <w:t>学</w:t>
            </w:r>
            <w:r w:rsidRPr="00AF6A2D">
              <w:rPr>
                <w:rFonts w:ascii="黑体" w:eastAsia="黑体" w:hAnsi="黑体" w:cs="Courier New" w:hint="eastAsia"/>
                <w:bCs/>
                <w:kern w:val="0"/>
                <w:sz w:val="30"/>
                <w:szCs w:val="30"/>
                <w:fitText w:val="1200" w:id="-1760713470"/>
              </w:rPr>
              <w:t>院</w:t>
            </w:r>
          </w:p>
        </w:tc>
        <w:tc>
          <w:tcPr>
            <w:tcW w:w="500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AF6A2D" w:rsidRPr="00E4467B" w:rsidRDefault="00AF6A2D" w:rsidP="00CD7733">
            <w:pPr>
              <w:spacing w:line="360" w:lineRule="auto"/>
              <w:jc w:val="center"/>
              <w:rPr>
                <w:rFonts w:ascii="Arial" w:eastAsia="黑体" w:hAnsi="Arial" w:cs="Courier New"/>
                <w:bCs/>
                <w:sz w:val="30"/>
                <w:szCs w:val="24"/>
              </w:rPr>
            </w:pPr>
            <w:r w:rsidRPr="00E4467B">
              <w:rPr>
                <w:rFonts w:ascii="Arial" w:eastAsia="黑体" w:hAnsi="Arial" w:cs="Courier New" w:hint="eastAsia"/>
                <w:bCs/>
                <w:sz w:val="30"/>
                <w:szCs w:val="24"/>
              </w:rPr>
              <w:t>计算机科学与技术学院</w:t>
            </w:r>
            <w:r w:rsidRPr="00E4467B">
              <w:rPr>
                <w:rFonts w:ascii="Arial" w:eastAsia="黑体" w:hAnsi="Arial" w:cs="Courier New"/>
                <w:bCs/>
                <w:sz w:val="30"/>
                <w:szCs w:val="24"/>
              </w:rPr>
              <w:t>/</w:t>
            </w:r>
            <w:r w:rsidRPr="00E4467B">
              <w:rPr>
                <w:rFonts w:ascii="Arial" w:eastAsia="黑体" w:hAnsi="Arial" w:cs="Courier New" w:hint="eastAsia"/>
                <w:bCs/>
                <w:sz w:val="30"/>
                <w:szCs w:val="24"/>
              </w:rPr>
              <w:t>人工智能学院</w:t>
            </w:r>
          </w:p>
        </w:tc>
      </w:tr>
      <w:tr w:rsidR="00AF6A2D" w:rsidRPr="00E4467B" w:rsidTr="00CD7733">
        <w:trPr>
          <w:trHeight w:hRule="exact" w:val="737"/>
          <w:jc w:val="center"/>
        </w:trPr>
        <w:tc>
          <w:tcPr>
            <w:tcW w:w="1559" w:type="dxa"/>
            <w:vAlign w:val="bottom"/>
            <w:hideMark/>
          </w:tcPr>
          <w:p w:rsidR="00AF6A2D" w:rsidRPr="00E4467B" w:rsidRDefault="00AF6A2D" w:rsidP="00CD7733">
            <w:pPr>
              <w:jc w:val="center"/>
              <w:rPr>
                <w:rFonts w:ascii="黑体" w:eastAsia="黑体" w:hAnsi="黑体" w:cs="Courier New"/>
                <w:bCs/>
                <w:spacing w:val="321"/>
                <w:kern w:val="0"/>
                <w:sz w:val="30"/>
                <w:szCs w:val="30"/>
              </w:rPr>
            </w:pPr>
            <w:r w:rsidRPr="00AF6A2D">
              <w:rPr>
                <w:rFonts w:ascii="黑体" w:eastAsia="黑体" w:hAnsi="黑体" w:cs="Courier New" w:hint="eastAsia"/>
                <w:bCs/>
                <w:spacing w:val="300"/>
                <w:kern w:val="0"/>
                <w:sz w:val="30"/>
                <w:szCs w:val="30"/>
                <w:fitText w:val="1200" w:id="-1760713469"/>
              </w:rPr>
              <w:t>专</w:t>
            </w:r>
            <w:r w:rsidRPr="00AF6A2D">
              <w:rPr>
                <w:rFonts w:ascii="黑体" w:eastAsia="黑体" w:hAnsi="黑体" w:cs="Courier New" w:hint="eastAsia"/>
                <w:bCs/>
                <w:kern w:val="0"/>
                <w:sz w:val="30"/>
                <w:szCs w:val="30"/>
                <w:fitText w:val="1200" w:id="-1760713469"/>
              </w:rPr>
              <w:t>业</w:t>
            </w:r>
          </w:p>
        </w:tc>
        <w:tc>
          <w:tcPr>
            <w:tcW w:w="50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AF6A2D" w:rsidRPr="00E4467B" w:rsidRDefault="00AF6A2D" w:rsidP="00CD7733">
            <w:pPr>
              <w:spacing w:line="360" w:lineRule="auto"/>
              <w:jc w:val="center"/>
              <w:rPr>
                <w:rFonts w:ascii="Arial" w:eastAsia="黑体" w:hAnsi="Arial" w:cs="Courier New"/>
                <w:bCs/>
                <w:sz w:val="30"/>
                <w:szCs w:val="24"/>
              </w:rPr>
            </w:pPr>
            <w:r w:rsidRPr="00E4467B">
              <w:rPr>
                <w:rFonts w:ascii="Arial" w:eastAsia="黑体" w:hAnsi="Arial" w:cs="Courier New" w:hint="eastAsia"/>
                <w:bCs/>
                <w:sz w:val="30"/>
                <w:szCs w:val="24"/>
              </w:rPr>
              <w:t>物联网工程</w:t>
            </w:r>
          </w:p>
        </w:tc>
      </w:tr>
      <w:tr w:rsidR="00AF6A2D" w:rsidRPr="00E4467B" w:rsidTr="00CD7733">
        <w:trPr>
          <w:trHeight w:hRule="exact" w:val="737"/>
          <w:jc w:val="center"/>
        </w:trPr>
        <w:tc>
          <w:tcPr>
            <w:tcW w:w="1559" w:type="dxa"/>
            <w:vAlign w:val="bottom"/>
            <w:hideMark/>
          </w:tcPr>
          <w:p w:rsidR="00AF6A2D" w:rsidRPr="00E4467B" w:rsidRDefault="00AF6A2D" w:rsidP="00CD7733">
            <w:pPr>
              <w:jc w:val="center"/>
              <w:rPr>
                <w:rFonts w:ascii="黑体" w:eastAsia="黑体" w:hAnsi="黑体" w:cs="Courier New"/>
                <w:bCs/>
                <w:spacing w:val="321"/>
                <w:kern w:val="0"/>
                <w:sz w:val="30"/>
                <w:szCs w:val="30"/>
              </w:rPr>
            </w:pPr>
            <w:r w:rsidRPr="00AF6A2D">
              <w:rPr>
                <w:rFonts w:ascii="黑体" w:eastAsia="黑体" w:hAnsi="黑体" w:cs="Courier New" w:hint="eastAsia"/>
                <w:bCs/>
                <w:spacing w:val="300"/>
                <w:kern w:val="0"/>
                <w:sz w:val="30"/>
                <w:szCs w:val="30"/>
                <w:fitText w:val="1200" w:id="-1760713468"/>
              </w:rPr>
              <w:t>班</w:t>
            </w:r>
            <w:r w:rsidRPr="00AF6A2D">
              <w:rPr>
                <w:rFonts w:ascii="黑体" w:eastAsia="黑体" w:hAnsi="黑体" w:cs="Courier New" w:hint="eastAsia"/>
                <w:bCs/>
                <w:kern w:val="0"/>
                <w:sz w:val="30"/>
                <w:szCs w:val="30"/>
                <w:fitText w:val="1200" w:id="-1760713468"/>
              </w:rPr>
              <w:t>级</w:t>
            </w:r>
          </w:p>
        </w:tc>
        <w:tc>
          <w:tcPr>
            <w:tcW w:w="50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AF6A2D" w:rsidRPr="00E4467B" w:rsidRDefault="00AF6A2D" w:rsidP="00CD7733">
            <w:pPr>
              <w:spacing w:line="360" w:lineRule="auto"/>
              <w:jc w:val="center"/>
              <w:rPr>
                <w:rFonts w:ascii="Arial" w:eastAsia="黑体" w:hAnsi="Arial" w:cs="Courier New"/>
                <w:bCs/>
                <w:sz w:val="30"/>
                <w:szCs w:val="24"/>
              </w:rPr>
            </w:pPr>
            <w:r w:rsidRPr="00E4467B">
              <w:rPr>
                <w:rFonts w:ascii="Arial" w:eastAsia="黑体" w:hAnsi="Arial" w:cs="Courier New"/>
                <w:bCs/>
                <w:sz w:val="30"/>
                <w:szCs w:val="24"/>
              </w:rPr>
              <w:t>1618403</w:t>
            </w:r>
          </w:p>
        </w:tc>
      </w:tr>
    </w:tbl>
    <w:p w:rsidR="00AF6A2D" w:rsidRPr="00E4467B" w:rsidRDefault="00AF6A2D" w:rsidP="00AF6A2D">
      <w:pPr>
        <w:rPr>
          <w:rFonts w:ascii="宋体" w:hAnsi="宋体"/>
          <w:color w:val="000000"/>
          <w:sz w:val="32"/>
          <w:szCs w:val="32"/>
        </w:rPr>
      </w:pPr>
      <w:r>
        <w:rPr>
          <w:rFonts w:ascii="宋体" w:hAnsi="宋体" w:hint="eastAsia"/>
          <w:color w:val="000000"/>
          <w:sz w:val="32"/>
          <w:szCs w:val="32"/>
        </w:rPr>
        <w:t xml:space="preserve">   </w:t>
      </w:r>
    </w:p>
    <w:p w:rsidR="00AF6A2D" w:rsidRPr="00E4467B" w:rsidRDefault="00AF6A2D" w:rsidP="00AF6A2D">
      <w:pPr>
        <w:tabs>
          <w:tab w:val="center" w:pos="1418"/>
        </w:tabs>
        <w:jc w:val="center"/>
        <w:rPr>
          <w:rFonts w:ascii="方正行楷简体" w:hAnsi="方正行楷简体" w:hint="eastAsia"/>
          <w:b/>
          <w:bCs/>
          <w:color w:val="000000"/>
          <w:sz w:val="72"/>
          <w:szCs w:val="80"/>
        </w:rPr>
      </w:pPr>
    </w:p>
    <w:p w:rsidR="00AF6A2D" w:rsidRDefault="00AF6A2D" w:rsidP="00AF6A2D">
      <w:pPr>
        <w:tabs>
          <w:tab w:val="center" w:pos="1418"/>
        </w:tabs>
        <w:jc w:val="center"/>
        <w:rPr>
          <w:rFonts w:ascii="华文楷体" w:eastAsia="华文楷体" w:hAnsi="华文楷体"/>
          <w:b/>
          <w:bCs/>
          <w:color w:val="000000"/>
          <w:sz w:val="56"/>
          <w:szCs w:val="80"/>
        </w:rPr>
      </w:pPr>
      <w:r w:rsidRPr="00E4467B">
        <w:rPr>
          <w:rFonts w:ascii="华文楷体" w:eastAsia="华文楷体" w:hAnsi="华文楷体" w:hint="eastAsia"/>
          <w:b/>
          <w:bCs/>
          <w:color w:val="000000"/>
          <w:sz w:val="56"/>
          <w:szCs w:val="80"/>
        </w:rPr>
        <w:t>计算机科学与技术学院</w:t>
      </w:r>
    </w:p>
    <w:p w:rsidR="00AF6A2D" w:rsidRDefault="00AF6A2D">
      <w:pPr>
        <w:pStyle w:val="TOC"/>
      </w:pPr>
      <w:r>
        <w:rPr>
          <w:lang w:val="zh-CN"/>
        </w:rPr>
        <w:lastRenderedPageBreak/>
        <w:t>目录</w:t>
      </w:r>
    </w:p>
    <w:p w:rsidR="00AF6A2D" w:rsidRPr="00CF50BE" w:rsidRDefault="00AF6A2D">
      <w:pPr>
        <w:pStyle w:val="13"/>
        <w:tabs>
          <w:tab w:val="left" w:pos="420"/>
          <w:tab w:val="right" w:leader="dot" w:pos="8303"/>
        </w:tabs>
        <w:rPr>
          <w:rFonts w:ascii="Calibri" w:hAnsi="Calibri"/>
          <w:noProof/>
          <w:sz w:val="24"/>
          <w:szCs w:val="24"/>
        </w:rPr>
      </w:pPr>
      <w:r w:rsidRPr="00CF50BE">
        <w:rPr>
          <w:b/>
          <w:bCs/>
          <w:sz w:val="24"/>
          <w:szCs w:val="24"/>
          <w:lang w:val="zh-CN"/>
        </w:rPr>
        <w:fldChar w:fldCharType="begin"/>
      </w:r>
      <w:r w:rsidRPr="00CF50BE">
        <w:rPr>
          <w:b/>
          <w:bCs/>
          <w:sz w:val="24"/>
          <w:szCs w:val="24"/>
          <w:lang w:val="zh-CN"/>
        </w:rPr>
        <w:instrText xml:space="preserve"> TOC \o "1-3" \h \z \u </w:instrText>
      </w:r>
      <w:r w:rsidRPr="00CF50BE">
        <w:rPr>
          <w:b/>
          <w:bCs/>
          <w:sz w:val="24"/>
          <w:szCs w:val="24"/>
          <w:lang w:val="zh-CN"/>
        </w:rPr>
        <w:fldChar w:fldCharType="separate"/>
      </w:r>
      <w:hyperlink w:anchor="_Toc76071550" w:history="1">
        <w:r w:rsidRPr="00CF50BE">
          <w:rPr>
            <w:rStyle w:val="afa"/>
            <w:b/>
            <w:noProof/>
            <w:sz w:val="24"/>
            <w:szCs w:val="24"/>
          </w:rPr>
          <w:t>1</w:t>
        </w:r>
        <w:r w:rsidRPr="00CF50BE">
          <w:rPr>
            <w:rFonts w:ascii="Calibri" w:hAnsi="Calibri"/>
            <w:noProof/>
            <w:sz w:val="24"/>
            <w:szCs w:val="24"/>
          </w:rPr>
          <w:tab/>
        </w:r>
        <w:r w:rsidRPr="00CF50BE">
          <w:rPr>
            <w:rStyle w:val="afa"/>
            <w:rFonts w:hint="eastAsia"/>
            <w:noProof/>
            <w:sz w:val="24"/>
            <w:szCs w:val="24"/>
          </w:rPr>
          <w:t>需求分析</w:t>
        </w:r>
        <w:r w:rsidRPr="00CF50BE">
          <w:rPr>
            <w:noProof/>
            <w:webHidden/>
            <w:sz w:val="24"/>
            <w:szCs w:val="24"/>
          </w:rPr>
          <w:tab/>
        </w:r>
        <w:r w:rsidRPr="00CF50BE">
          <w:rPr>
            <w:noProof/>
            <w:webHidden/>
            <w:sz w:val="24"/>
            <w:szCs w:val="24"/>
          </w:rPr>
          <w:fldChar w:fldCharType="begin"/>
        </w:r>
        <w:r w:rsidRPr="00CF50BE">
          <w:rPr>
            <w:noProof/>
            <w:webHidden/>
            <w:sz w:val="24"/>
            <w:szCs w:val="24"/>
          </w:rPr>
          <w:instrText xml:space="preserve"> PAGEREF _Toc76071550 \h </w:instrText>
        </w:r>
        <w:r w:rsidRPr="00CF50BE">
          <w:rPr>
            <w:noProof/>
            <w:webHidden/>
            <w:sz w:val="24"/>
            <w:szCs w:val="24"/>
          </w:rPr>
        </w:r>
        <w:r w:rsidRPr="00CF50BE">
          <w:rPr>
            <w:noProof/>
            <w:webHidden/>
            <w:sz w:val="24"/>
            <w:szCs w:val="24"/>
          </w:rPr>
          <w:fldChar w:fldCharType="separate"/>
        </w:r>
        <w:r w:rsidRPr="00CF50BE">
          <w:rPr>
            <w:noProof/>
            <w:webHidden/>
            <w:sz w:val="24"/>
            <w:szCs w:val="24"/>
          </w:rPr>
          <w:t>2</w:t>
        </w:r>
        <w:r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E3039B">
      <w:pPr>
        <w:pStyle w:val="20"/>
        <w:tabs>
          <w:tab w:val="left" w:pos="1050"/>
          <w:tab w:val="right" w:leader="dot" w:pos="8303"/>
        </w:tabs>
        <w:ind w:left="358"/>
        <w:rPr>
          <w:rFonts w:ascii="Calibri" w:hAnsi="Calibri"/>
          <w:noProof/>
          <w:sz w:val="24"/>
          <w:szCs w:val="24"/>
        </w:rPr>
      </w:pPr>
      <w:hyperlink w:anchor="_Toc76071551" w:history="1">
        <w:r w:rsidR="00AF6A2D" w:rsidRPr="00CF50BE">
          <w:rPr>
            <w:rStyle w:val="afa"/>
            <w:b/>
            <w:noProof/>
            <w:sz w:val="24"/>
            <w:szCs w:val="24"/>
          </w:rPr>
          <w:t>1.1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问题背景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_Toc76071551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2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E3039B">
      <w:pPr>
        <w:pStyle w:val="20"/>
        <w:tabs>
          <w:tab w:val="left" w:pos="1050"/>
          <w:tab w:val="right" w:leader="dot" w:pos="8303"/>
        </w:tabs>
        <w:ind w:left="358"/>
        <w:rPr>
          <w:rFonts w:ascii="Calibri" w:hAnsi="Calibri"/>
          <w:noProof/>
          <w:sz w:val="24"/>
          <w:szCs w:val="24"/>
        </w:rPr>
      </w:pPr>
      <w:hyperlink w:anchor="_Toc76071552" w:history="1">
        <w:r w:rsidR="00AF6A2D" w:rsidRPr="00CF50BE">
          <w:rPr>
            <w:rStyle w:val="afa"/>
            <w:b/>
            <w:noProof/>
            <w:sz w:val="24"/>
            <w:szCs w:val="24"/>
          </w:rPr>
          <w:t>1.2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完成目标：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_Toc76071552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2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E3039B">
      <w:pPr>
        <w:pStyle w:val="13"/>
        <w:tabs>
          <w:tab w:val="left" w:pos="420"/>
          <w:tab w:val="right" w:leader="dot" w:pos="8303"/>
        </w:tabs>
        <w:rPr>
          <w:rFonts w:ascii="Calibri" w:hAnsi="Calibri"/>
          <w:noProof/>
          <w:sz w:val="24"/>
          <w:szCs w:val="24"/>
        </w:rPr>
      </w:pPr>
      <w:hyperlink w:anchor="_Toc76071553" w:history="1">
        <w:r w:rsidR="00AF6A2D" w:rsidRPr="00CF50BE">
          <w:rPr>
            <w:rStyle w:val="afa"/>
            <w:b/>
            <w:noProof/>
            <w:sz w:val="24"/>
            <w:szCs w:val="24"/>
          </w:rPr>
          <w:t>2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概念结构设计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_Toc76071553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2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E3039B">
      <w:pPr>
        <w:pStyle w:val="13"/>
        <w:tabs>
          <w:tab w:val="left" w:pos="420"/>
          <w:tab w:val="right" w:leader="dot" w:pos="8303"/>
        </w:tabs>
        <w:rPr>
          <w:rFonts w:ascii="Calibri" w:hAnsi="Calibri"/>
          <w:noProof/>
          <w:sz w:val="24"/>
          <w:szCs w:val="24"/>
        </w:rPr>
      </w:pPr>
      <w:hyperlink w:anchor="_Toc76071554" w:history="1">
        <w:r w:rsidR="00AF6A2D" w:rsidRPr="00CF50BE">
          <w:rPr>
            <w:rStyle w:val="afa"/>
            <w:b/>
            <w:noProof/>
            <w:sz w:val="24"/>
            <w:szCs w:val="24"/>
          </w:rPr>
          <w:t>3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逻辑结构设计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_Toc76071554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3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E3039B">
      <w:pPr>
        <w:pStyle w:val="13"/>
        <w:tabs>
          <w:tab w:val="left" w:pos="420"/>
          <w:tab w:val="right" w:leader="dot" w:pos="8303"/>
        </w:tabs>
        <w:rPr>
          <w:rFonts w:ascii="Calibri" w:hAnsi="Calibri"/>
          <w:noProof/>
          <w:sz w:val="24"/>
          <w:szCs w:val="24"/>
        </w:rPr>
      </w:pPr>
      <w:hyperlink w:anchor="_Toc76071555" w:history="1">
        <w:r w:rsidR="00AF6A2D" w:rsidRPr="00CF50BE">
          <w:rPr>
            <w:rStyle w:val="afa"/>
            <w:b/>
            <w:noProof/>
            <w:sz w:val="24"/>
            <w:szCs w:val="24"/>
          </w:rPr>
          <w:t>4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物理结构设计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_Toc76071555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4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E3039B">
      <w:pPr>
        <w:pStyle w:val="20"/>
        <w:tabs>
          <w:tab w:val="left" w:pos="1050"/>
          <w:tab w:val="right" w:leader="dot" w:pos="8303"/>
        </w:tabs>
        <w:ind w:left="358"/>
        <w:rPr>
          <w:rFonts w:ascii="Calibri" w:hAnsi="Calibri"/>
          <w:noProof/>
          <w:sz w:val="24"/>
          <w:szCs w:val="24"/>
        </w:rPr>
      </w:pPr>
      <w:hyperlink w:anchor="_Toc76071556" w:history="1">
        <w:r w:rsidR="00AF6A2D" w:rsidRPr="00CF50BE">
          <w:rPr>
            <w:rStyle w:val="afa"/>
            <w:b/>
            <w:noProof/>
            <w:sz w:val="24"/>
            <w:szCs w:val="24"/>
          </w:rPr>
          <w:t>4.1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运行事务分析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_Toc76071556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4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E3039B">
      <w:pPr>
        <w:pStyle w:val="20"/>
        <w:tabs>
          <w:tab w:val="left" w:pos="1050"/>
          <w:tab w:val="right" w:leader="dot" w:pos="8303"/>
        </w:tabs>
        <w:ind w:left="358"/>
        <w:rPr>
          <w:rFonts w:ascii="Calibri" w:hAnsi="Calibri"/>
          <w:noProof/>
          <w:sz w:val="24"/>
          <w:szCs w:val="24"/>
        </w:rPr>
      </w:pPr>
      <w:hyperlink w:anchor="_Toc76071557" w:history="1">
        <w:r w:rsidR="00AF6A2D" w:rsidRPr="00CF50BE">
          <w:rPr>
            <w:rStyle w:val="afa"/>
            <w:b/>
            <w:noProof/>
            <w:sz w:val="24"/>
            <w:szCs w:val="24"/>
          </w:rPr>
          <w:t>4.2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关系模式存取方法的选择与数据库存储结构的确定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_Toc76071557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4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E3039B">
      <w:pPr>
        <w:pStyle w:val="13"/>
        <w:tabs>
          <w:tab w:val="left" w:pos="420"/>
          <w:tab w:val="right" w:leader="dot" w:pos="8303"/>
        </w:tabs>
        <w:rPr>
          <w:rFonts w:ascii="Calibri" w:hAnsi="Calibri"/>
          <w:noProof/>
          <w:sz w:val="24"/>
          <w:szCs w:val="24"/>
        </w:rPr>
      </w:pPr>
      <w:hyperlink w:anchor="_Toc76071558" w:history="1">
        <w:r w:rsidR="00AF6A2D" w:rsidRPr="00CF50BE">
          <w:rPr>
            <w:rStyle w:val="afa"/>
            <w:b/>
            <w:noProof/>
            <w:sz w:val="24"/>
            <w:szCs w:val="24"/>
          </w:rPr>
          <w:t>5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数据库的实施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_Toc76071558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4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E3039B">
      <w:pPr>
        <w:pStyle w:val="20"/>
        <w:tabs>
          <w:tab w:val="left" w:pos="1050"/>
          <w:tab w:val="right" w:leader="dot" w:pos="8303"/>
        </w:tabs>
        <w:ind w:left="358"/>
        <w:rPr>
          <w:rFonts w:ascii="Calibri" w:hAnsi="Calibri"/>
          <w:noProof/>
          <w:sz w:val="24"/>
          <w:szCs w:val="24"/>
        </w:rPr>
      </w:pPr>
      <w:hyperlink w:anchor="_Toc76071559" w:history="1">
        <w:r w:rsidR="00AF6A2D" w:rsidRPr="00CF50BE">
          <w:rPr>
            <w:rStyle w:val="afa"/>
            <w:b/>
            <w:noProof/>
            <w:sz w:val="24"/>
            <w:szCs w:val="24"/>
          </w:rPr>
          <w:t>5.1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搭建数据库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_Toc76071559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4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E3039B">
      <w:pPr>
        <w:pStyle w:val="30"/>
        <w:tabs>
          <w:tab w:val="left" w:pos="1470"/>
          <w:tab w:val="right" w:leader="dot" w:pos="8303"/>
        </w:tabs>
        <w:ind w:left="716"/>
        <w:rPr>
          <w:rFonts w:ascii="Calibri" w:hAnsi="Calibri"/>
          <w:noProof/>
          <w:sz w:val="24"/>
          <w:szCs w:val="24"/>
        </w:rPr>
      </w:pPr>
      <w:hyperlink w:anchor="_Toc76071560" w:history="1">
        <w:r w:rsidR="00AF6A2D" w:rsidRPr="00CF50BE">
          <w:rPr>
            <w:rStyle w:val="afa"/>
            <w:noProof/>
            <w:sz w:val="24"/>
            <w:szCs w:val="24"/>
          </w:rPr>
          <w:t>5.1.1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购买弹性云服务器</w:t>
        </w:r>
        <w:r w:rsidR="00AF6A2D" w:rsidRPr="00CF50BE">
          <w:rPr>
            <w:rStyle w:val="afa"/>
            <w:noProof/>
            <w:sz w:val="24"/>
            <w:szCs w:val="24"/>
          </w:rPr>
          <w:t>ESC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_Toc76071560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4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E3039B">
      <w:pPr>
        <w:pStyle w:val="30"/>
        <w:tabs>
          <w:tab w:val="left" w:pos="1470"/>
          <w:tab w:val="right" w:leader="dot" w:pos="8303"/>
        </w:tabs>
        <w:ind w:left="716"/>
        <w:rPr>
          <w:rFonts w:ascii="Calibri" w:hAnsi="Calibri"/>
          <w:noProof/>
          <w:sz w:val="24"/>
          <w:szCs w:val="24"/>
        </w:rPr>
      </w:pPr>
      <w:hyperlink w:anchor="_Toc76071561" w:history="1">
        <w:r w:rsidR="00AF6A2D" w:rsidRPr="00CF50BE">
          <w:rPr>
            <w:rStyle w:val="afa"/>
            <w:noProof/>
            <w:sz w:val="24"/>
            <w:szCs w:val="24"/>
          </w:rPr>
          <w:t>5.1.2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安装</w:t>
        </w:r>
        <w:r w:rsidR="00AF6A2D" w:rsidRPr="00CF50BE">
          <w:rPr>
            <w:rStyle w:val="afa"/>
            <w:noProof/>
            <w:sz w:val="24"/>
            <w:szCs w:val="24"/>
          </w:rPr>
          <w:t>opengauss</w:t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数据库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_Toc76071561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5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E3039B">
      <w:pPr>
        <w:pStyle w:val="20"/>
        <w:tabs>
          <w:tab w:val="left" w:pos="1050"/>
          <w:tab w:val="right" w:leader="dot" w:pos="8303"/>
        </w:tabs>
        <w:ind w:left="358"/>
        <w:rPr>
          <w:rFonts w:ascii="Calibri" w:hAnsi="Calibri"/>
          <w:noProof/>
          <w:sz w:val="24"/>
          <w:szCs w:val="24"/>
        </w:rPr>
      </w:pPr>
      <w:hyperlink w:anchor="_Toc76071562" w:history="1">
        <w:r w:rsidR="00AF6A2D" w:rsidRPr="00CF50BE">
          <w:rPr>
            <w:rStyle w:val="afa"/>
            <w:b/>
            <w:noProof/>
            <w:sz w:val="24"/>
            <w:szCs w:val="24"/>
          </w:rPr>
          <w:t>5.2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创建表格和生成数据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_Toc76071562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6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E3039B">
      <w:pPr>
        <w:pStyle w:val="30"/>
        <w:tabs>
          <w:tab w:val="left" w:pos="1470"/>
          <w:tab w:val="right" w:leader="dot" w:pos="8303"/>
        </w:tabs>
        <w:ind w:left="716"/>
        <w:rPr>
          <w:rFonts w:ascii="Calibri" w:hAnsi="Calibri"/>
          <w:noProof/>
          <w:sz w:val="24"/>
          <w:szCs w:val="24"/>
        </w:rPr>
      </w:pPr>
      <w:hyperlink w:anchor="_Toc76071563" w:history="1">
        <w:r w:rsidR="00AF6A2D" w:rsidRPr="00CF50BE">
          <w:rPr>
            <w:rStyle w:val="afa"/>
            <w:noProof/>
            <w:sz w:val="24"/>
            <w:szCs w:val="24"/>
          </w:rPr>
          <w:t>5.2.1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使用</w:t>
        </w:r>
        <w:r w:rsidR="00AF6A2D" w:rsidRPr="00CF50BE">
          <w:rPr>
            <w:rStyle w:val="afa"/>
            <w:noProof/>
            <w:sz w:val="24"/>
            <w:szCs w:val="24"/>
          </w:rPr>
          <w:t>Data Studio</w:t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连接数据库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_Toc76071563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6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E3039B">
      <w:pPr>
        <w:pStyle w:val="30"/>
        <w:tabs>
          <w:tab w:val="left" w:pos="1470"/>
          <w:tab w:val="right" w:leader="dot" w:pos="8303"/>
        </w:tabs>
        <w:ind w:left="716"/>
        <w:rPr>
          <w:rFonts w:ascii="Calibri" w:hAnsi="Calibri"/>
          <w:noProof/>
          <w:sz w:val="24"/>
          <w:szCs w:val="24"/>
        </w:rPr>
      </w:pPr>
      <w:hyperlink w:anchor="_Toc76071564" w:history="1">
        <w:r w:rsidR="00AF6A2D" w:rsidRPr="00CF50BE">
          <w:rPr>
            <w:rStyle w:val="afa"/>
            <w:noProof/>
            <w:sz w:val="24"/>
            <w:szCs w:val="24"/>
          </w:rPr>
          <w:t>5.2.2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创建表格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_Toc76071564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7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E3039B">
      <w:pPr>
        <w:pStyle w:val="30"/>
        <w:tabs>
          <w:tab w:val="left" w:pos="1470"/>
          <w:tab w:val="right" w:leader="dot" w:pos="8303"/>
        </w:tabs>
        <w:ind w:left="716"/>
        <w:rPr>
          <w:rFonts w:ascii="Calibri" w:hAnsi="Calibri"/>
          <w:noProof/>
          <w:sz w:val="24"/>
          <w:szCs w:val="24"/>
        </w:rPr>
      </w:pPr>
      <w:hyperlink w:anchor="_Toc76071565" w:history="1">
        <w:r w:rsidR="00AF6A2D" w:rsidRPr="00CF50BE">
          <w:rPr>
            <w:rStyle w:val="afa"/>
            <w:noProof/>
            <w:sz w:val="24"/>
            <w:szCs w:val="24"/>
          </w:rPr>
          <w:t>5.2.3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生成数据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_Toc76071565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7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E3039B">
      <w:pPr>
        <w:pStyle w:val="20"/>
        <w:tabs>
          <w:tab w:val="left" w:pos="1050"/>
          <w:tab w:val="right" w:leader="dot" w:pos="8303"/>
        </w:tabs>
        <w:ind w:left="358"/>
        <w:rPr>
          <w:rFonts w:ascii="Calibri" w:hAnsi="Calibri"/>
          <w:noProof/>
          <w:sz w:val="24"/>
          <w:szCs w:val="24"/>
        </w:rPr>
      </w:pPr>
      <w:hyperlink w:anchor="_Toc76071566" w:history="1">
        <w:r w:rsidR="00AF6A2D" w:rsidRPr="00CF50BE">
          <w:rPr>
            <w:rStyle w:val="afa"/>
            <w:b/>
            <w:noProof/>
            <w:sz w:val="24"/>
            <w:szCs w:val="24"/>
          </w:rPr>
          <w:t>5.3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成绩管理系统的设计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_Toc76071566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8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E3039B">
      <w:pPr>
        <w:pStyle w:val="30"/>
        <w:tabs>
          <w:tab w:val="left" w:pos="1470"/>
          <w:tab w:val="right" w:leader="dot" w:pos="8303"/>
        </w:tabs>
        <w:ind w:left="716"/>
        <w:rPr>
          <w:rFonts w:ascii="Calibri" w:hAnsi="Calibri"/>
          <w:noProof/>
          <w:sz w:val="24"/>
          <w:szCs w:val="24"/>
        </w:rPr>
      </w:pPr>
      <w:hyperlink w:anchor="_Toc76071567" w:history="1">
        <w:r w:rsidR="00AF6A2D" w:rsidRPr="00CF50BE">
          <w:rPr>
            <w:rStyle w:val="afa"/>
            <w:noProof/>
            <w:sz w:val="24"/>
            <w:szCs w:val="24"/>
          </w:rPr>
          <w:t>5.3.1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连接数据库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_Toc76071567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8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E3039B">
      <w:pPr>
        <w:pStyle w:val="30"/>
        <w:tabs>
          <w:tab w:val="left" w:pos="1470"/>
          <w:tab w:val="right" w:leader="dot" w:pos="8303"/>
        </w:tabs>
        <w:ind w:left="716"/>
        <w:rPr>
          <w:rFonts w:ascii="Calibri" w:hAnsi="Calibri"/>
          <w:noProof/>
          <w:sz w:val="24"/>
          <w:szCs w:val="24"/>
        </w:rPr>
      </w:pPr>
      <w:hyperlink w:anchor="_Toc76071568" w:history="1">
        <w:r w:rsidR="00AF6A2D" w:rsidRPr="00CF50BE">
          <w:rPr>
            <w:rStyle w:val="afa"/>
            <w:noProof/>
            <w:sz w:val="24"/>
            <w:szCs w:val="24"/>
          </w:rPr>
          <w:t>5.3.2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学生登录界面以及成绩界面的设计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_Toc76071568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9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E3039B">
      <w:pPr>
        <w:pStyle w:val="30"/>
        <w:tabs>
          <w:tab w:val="left" w:pos="1470"/>
          <w:tab w:val="right" w:leader="dot" w:pos="8303"/>
        </w:tabs>
        <w:ind w:left="716"/>
        <w:rPr>
          <w:rFonts w:ascii="Calibri" w:hAnsi="Calibri"/>
          <w:noProof/>
          <w:sz w:val="24"/>
          <w:szCs w:val="24"/>
        </w:rPr>
      </w:pPr>
      <w:hyperlink w:anchor="_Toc76071569" w:history="1">
        <w:r w:rsidR="00AF6A2D" w:rsidRPr="00CF50BE">
          <w:rPr>
            <w:rStyle w:val="afa"/>
            <w:noProof/>
            <w:sz w:val="24"/>
            <w:szCs w:val="24"/>
          </w:rPr>
          <w:t>5.3.3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老师登录界面以及操作界面的设计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_Toc76071569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11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E3039B">
      <w:pPr>
        <w:pStyle w:val="13"/>
        <w:tabs>
          <w:tab w:val="left" w:pos="420"/>
          <w:tab w:val="right" w:leader="dot" w:pos="8303"/>
        </w:tabs>
        <w:rPr>
          <w:rFonts w:ascii="Calibri" w:hAnsi="Calibri"/>
          <w:noProof/>
          <w:sz w:val="24"/>
          <w:szCs w:val="24"/>
        </w:rPr>
      </w:pPr>
      <w:hyperlink w:anchor="_Toc76071570" w:history="1">
        <w:r w:rsidR="00AF6A2D" w:rsidRPr="00CF50BE">
          <w:rPr>
            <w:rStyle w:val="afa"/>
            <w:b/>
            <w:noProof/>
            <w:sz w:val="24"/>
            <w:szCs w:val="24"/>
          </w:rPr>
          <w:t>6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数据库的维护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_Toc76071570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17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E3039B">
      <w:pPr>
        <w:pStyle w:val="13"/>
        <w:tabs>
          <w:tab w:val="left" w:pos="420"/>
          <w:tab w:val="right" w:leader="dot" w:pos="8303"/>
        </w:tabs>
        <w:rPr>
          <w:rFonts w:ascii="Calibri" w:hAnsi="Calibri"/>
          <w:noProof/>
          <w:sz w:val="24"/>
          <w:szCs w:val="24"/>
        </w:rPr>
      </w:pPr>
      <w:hyperlink w:anchor="_Toc76071571" w:history="1">
        <w:r w:rsidR="00AF6A2D" w:rsidRPr="00CF50BE">
          <w:rPr>
            <w:rStyle w:val="afa"/>
            <w:b/>
            <w:noProof/>
            <w:sz w:val="24"/>
            <w:szCs w:val="24"/>
          </w:rPr>
          <w:t>7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实验的总结与感想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_Toc76071571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17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Default="00AF6A2D" w:rsidP="00AF6A2D">
      <w:pPr>
        <w:rPr>
          <w:b/>
          <w:bCs/>
          <w:lang w:val="zh-CN"/>
        </w:rPr>
      </w:pPr>
      <w:r w:rsidRPr="00CF50BE">
        <w:rPr>
          <w:b/>
          <w:bCs/>
          <w:sz w:val="24"/>
          <w:szCs w:val="24"/>
          <w:lang w:val="zh-CN"/>
        </w:rPr>
        <w:fldChar w:fldCharType="end"/>
      </w:r>
    </w:p>
    <w:p w:rsidR="00AF6A2D" w:rsidRDefault="00AF6A2D" w:rsidP="00AF6A2D">
      <w:pPr>
        <w:rPr>
          <w:b/>
          <w:bCs/>
          <w:lang w:val="zh-CN"/>
        </w:rPr>
      </w:pPr>
    </w:p>
    <w:p w:rsidR="00AF6A2D" w:rsidRDefault="00AF6A2D" w:rsidP="00AF6A2D">
      <w:pPr>
        <w:rPr>
          <w:b/>
          <w:bCs/>
          <w:lang w:val="zh-CN"/>
        </w:rPr>
      </w:pPr>
    </w:p>
    <w:p w:rsidR="00AF6A2D" w:rsidRDefault="00AF6A2D" w:rsidP="00AF6A2D">
      <w:pPr>
        <w:rPr>
          <w:b/>
          <w:bCs/>
          <w:lang w:val="zh-CN"/>
        </w:rPr>
      </w:pPr>
    </w:p>
    <w:p w:rsidR="00AF6A2D" w:rsidRDefault="00AF6A2D" w:rsidP="00AF6A2D">
      <w:pPr>
        <w:rPr>
          <w:b/>
          <w:bCs/>
          <w:lang w:val="zh-CN"/>
        </w:rPr>
      </w:pPr>
    </w:p>
    <w:p w:rsidR="00AF6A2D" w:rsidRDefault="00AF6A2D" w:rsidP="00AF6A2D">
      <w:pPr>
        <w:rPr>
          <w:b/>
          <w:bCs/>
          <w:lang w:val="zh-CN"/>
        </w:rPr>
      </w:pPr>
    </w:p>
    <w:p w:rsidR="00AF6A2D" w:rsidRDefault="00AF6A2D" w:rsidP="00AF6A2D">
      <w:pPr>
        <w:rPr>
          <w:b/>
          <w:bCs/>
          <w:lang w:val="zh-CN"/>
        </w:rPr>
      </w:pPr>
    </w:p>
    <w:p w:rsidR="00AF6A2D" w:rsidRPr="00AF6A2D" w:rsidRDefault="00AF6A2D" w:rsidP="00AF6A2D"/>
    <w:p w:rsidR="00307F42" w:rsidRPr="00F31025" w:rsidRDefault="00386261" w:rsidP="00307F42">
      <w:pPr>
        <w:pStyle w:val="1"/>
        <w:rPr>
          <w:sz w:val="32"/>
          <w:szCs w:val="32"/>
        </w:rPr>
      </w:pPr>
      <w:bookmarkStart w:id="0" w:name="_Toc76071550"/>
      <w:r>
        <w:rPr>
          <w:rFonts w:hint="eastAsia"/>
          <w:sz w:val="32"/>
          <w:szCs w:val="32"/>
        </w:rPr>
        <w:lastRenderedPageBreak/>
        <w:t>需求分析</w:t>
      </w:r>
      <w:bookmarkEnd w:id="0"/>
      <w:r w:rsidR="00307F42" w:rsidRPr="00F31025">
        <w:rPr>
          <w:sz w:val="32"/>
          <w:szCs w:val="32"/>
        </w:rPr>
        <w:t xml:space="preserve"> </w:t>
      </w:r>
    </w:p>
    <w:p w:rsidR="00307F42" w:rsidRPr="00F31025" w:rsidRDefault="00386261" w:rsidP="00307F42">
      <w:pPr>
        <w:pStyle w:val="2"/>
        <w:spacing w:before="90" w:after="90"/>
        <w:rPr>
          <w:sz w:val="28"/>
          <w:szCs w:val="28"/>
        </w:rPr>
      </w:pPr>
      <w:bookmarkStart w:id="1" w:name="_Toc76071551"/>
      <w:r>
        <w:rPr>
          <w:rFonts w:hint="eastAsia"/>
          <w:sz w:val="28"/>
          <w:szCs w:val="28"/>
        </w:rPr>
        <w:t>问题背景</w:t>
      </w:r>
      <w:bookmarkEnd w:id="1"/>
      <w:r w:rsidR="00307F42" w:rsidRPr="00F31025">
        <w:rPr>
          <w:sz w:val="28"/>
          <w:szCs w:val="28"/>
        </w:rPr>
        <w:t xml:space="preserve"> </w:t>
      </w:r>
    </w:p>
    <w:p w:rsidR="00506114" w:rsidRPr="00506114" w:rsidRDefault="00BE06B7" w:rsidP="00506114">
      <w:pPr>
        <w:pStyle w:val="a0"/>
        <w:ind w:firstLine="478"/>
        <w:rPr>
          <w:sz w:val="24"/>
          <w:szCs w:val="24"/>
        </w:rPr>
      </w:pPr>
      <w:r>
        <w:rPr>
          <w:rFonts w:hint="eastAsia"/>
          <w:sz w:val="24"/>
          <w:szCs w:val="24"/>
        </w:rPr>
        <w:t>数据库解决的是小学年级的成绩管理问题，是由书中的大学生选课管理系统联想来的。回想起小学的成绩单都是在考试结束一段时间后再去学校领取，而且同时成绩单都是有老师书写，这样对于师生来说都不方便，而且统计排名与最高分、最低分也比较麻烦。</w:t>
      </w:r>
      <w:r w:rsidR="00506114">
        <w:rPr>
          <w:rFonts w:hint="eastAsia"/>
          <w:sz w:val="24"/>
          <w:szCs w:val="24"/>
        </w:rPr>
        <w:t>由此想要设计一个学生成绩管理系统。</w:t>
      </w:r>
    </w:p>
    <w:p w:rsidR="00506114" w:rsidRPr="00F31025" w:rsidRDefault="00506114" w:rsidP="00506114">
      <w:pPr>
        <w:pStyle w:val="2"/>
        <w:spacing w:before="90" w:after="90"/>
        <w:rPr>
          <w:sz w:val="28"/>
          <w:szCs w:val="28"/>
        </w:rPr>
      </w:pPr>
      <w:bookmarkStart w:id="2" w:name="_Toc76071552"/>
      <w:r>
        <w:rPr>
          <w:rFonts w:hint="eastAsia"/>
          <w:sz w:val="28"/>
          <w:szCs w:val="28"/>
        </w:rPr>
        <w:t>完成目标：</w:t>
      </w:r>
      <w:bookmarkEnd w:id="2"/>
      <w:r w:rsidRPr="00F31025">
        <w:rPr>
          <w:sz w:val="28"/>
          <w:szCs w:val="28"/>
        </w:rPr>
        <w:t xml:space="preserve"> </w:t>
      </w:r>
    </w:p>
    <w:p w:rsidR="00506114" w:rsidRPr="00F31025" w:rsidRDefault="00506114" w:rsidP="00307F42">
      <w:pPr>
        <w:pStyle w:val="a0"/>
        <w:ind w:firstLine="478"/>
        <w:rPr>
          <w:sz w:val="24"/>
          <w:szCs w:val="24"/>
        </w:rPr>
      </w:pPr>
      <w:r>
        <w:rPr>
          <w:rFonts w:hint="eastAsia"/>
          <w:sz w:val="24"/>
          <w:szCs w:val="24"/>
        </w:rPr>
        <w:t>成绩管理系统分成学生登录与老师登录，学生登录后可以看到自己的成绩单，成绩单内有各科成绩与总分，还有各科与总分的排名。</w:t>
      </w:r>
      <w:r w:rsidR="00DF44D6">
        <w:rPr>
          <w:rFonts w:hint="eastAsia"/>
          <w:sz w:val="24"/>
          <w:szCs w:val="24"/>
        </w:rPr>
        <w:t>成绩单最下面，有两个按钮，一个是修改密码按钮，可以让学生修改自己的密码，一个是退出按钮，单击即可退出。</w:t>
      </w:r>
      <w:r w:rsidR="00754799">
        <w:rPr>
          <w:rFonts w:hint="eastAsia"/>
          <w:sz w:val="24"/>
          <w:szCs w:val="24"/>
        </w:rPr>
        <w:t>老师登录后，可以查询和修改学生的信息（包括成绩），可以插入学生，删除学生，也可以看自己班级的各个科目的平均分等学生情况。</w:t>
      </w:r>
      <w:r w:rsidR="00FB00D2">
        <w:rPr>
          <w:rFonts w:hint="eastAsia"/>
          <w:sz w:val="24"/>
          <w:szCs w:val="24"/>
        </w:rPr>
        <w:t>关于账号，原本的设想是学生自己注册，老师自己注册（为了防止学生注册老师的账号，本来设想老师注册需要验证码，由学校发放），最后经同学</w:t>
      </w:r>
      <w:r w:rsidR="0081593C">
        <w:rPr>
          <w:rFonts w:hint="eastAsia"/>
          <w:sz w:val="24"/>
          <w:szCs w:val="24"/>
        </w:rPr>
        <w:t>提醒，最后决定是老师账号由管理人员创建，而学生的账号由老师添加。</w:t>
      </w:r>
    </w:p>
    <w:p w:rsidR="009816FC" w:rsidRPr="009816FC" w:rsidRDefault="00146380" w:rsidP="009816FC">
      <w:pPr>
        <w:pStyle w:val="1"/>
        <w:rPr>
          <w:sz w:val="32"/>
          <w:szCs w:val="32"/>
        </w:rPr>
      </w:pPr>
      <w:bookmarkStart w:id="3" w:name="_Toc76071553"/>
      <w:r>
        <w:rPr>
          <w:rFonts w:hint="eastAsia"/>
          <w:sz w:val="32"/>
          <w:szCs w:val="32"/>
        </w:rPr>
        <w:t>概念结构设计</w:t>
      </w:r>
      <w:bookmarkEnd w:id="3"/>
      <w:r w:rsidR="0035658A" w:rsidRPr="00F31025">
        <w:rPr>
          <w:sz w:val="32"/>
          <w:szCs w:val="32"/>
        </w:rPr>
        <w:t xml:space="preserve"> </w:t>
      </w:r>
      <w:r w:rsidR="0035658A" w:rsidRPr="00F31025">
        <w:t xml:space="preserve"> </w:t>
      </w:r>
    </w:p>
    <w:p w:rsidR="00F31025" w:rsidRPr="009816FC" w:rsidRDefault="00146380" w:rsidP="009816FC">
      <w:pPr>
        <w:pStyle w:val="a0"/>
        <w:ind w:left="158" w:firstLine="478"/>
        <w:rPr>
          <w:sz w:val="24"/>
          <w:szCs w:val="24"/>
        </w:rPr>
      </w:pPr>
      <w:r>
        <w:rPr>
          <w:rFonts w:hint="eastAsia"/>
          <w:sz w:val="24"/>
          <w:szCs w:val="24"/>
        </w:rPr>
        <w:t>对于概念模型，以下通过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-R</w:t>
      </w:r>
      <w:r>
        <w:rPr>
          <w:sz w:val="24"/>
          <w:szCs w:val="24"/>
        </w:rPr>
        <w:t>图来展现</w:t>
      </w:r>
      <w:r>
        <w:rPr>
          <w:rFonts w:hint="eastAsia"/>
          <w:sz w:val="24"/>
          <w:szCs w:val="24"/>
        </w:rPr>
        <w:t>：</w:t>
      </w:r>
    </w:p>
    <w:p w:rsidR="00EA3318" w:rsidRDefault="00EA3318" w:rsidP="00EA3318">
      <w:pPr>
        <w:pStyle w:val="TextofReference"/>
        <w:numPr>
          <w:ilvl w:val="0"/>
          <w:numId w:val="0"/>
        </w:numPr>
        <w:ind w:left="419" w:hanging="79"/>
      </w:pPr>
    </w:p>
    <w:p w:rsidR="00EA3318" w:rsidRDefault="00EA3318" w:rsidP="00EA3318">
      <w:pPr>
        <w:pStyle w:val="TextofReference"/>
        <w:numPr>
          <w:ilvl w:val="0"/>
          <w:numId w:val="0"/>
        </w:numPr>
        <w:ind w:left="419" w:hanging="79"/>
      </w:pPr>
    </w:p>
    <w:p w:rsidR="00EA3318" w:rsidRDefault="00EA3318" w:rsidP="00EA3318">
      <w:pPr>
        <w:pStyle w:val="TextofReference"/>
        <w:numPr>
          <w:ilvl w:val="0"/>
          <w:numId w:val="0"/>
        </w:numPr>
        <w:ind w:left="419" w:hanging="79"/>
      </w:pPr>
    </w:p>
    <w:p w:rsidR="00EA3318" w:rsidRDefault="00EA3318" w:rsidP="00EA3318">
      <w:pPr>
        <w:pStyle w:val="TextofReference"/>
        <w:numPr>
          <w:ilvl w:val="0"/>
          <w:numId w:val="0"/>
        </w:numPr>
        <w:ind w:left="419" w:hanging="79"/>
      </w:pPr>
    </w:p>
    <w:p w:rsidR="00EA3318" w:rsidRDefault="00EA3318" w:rsidP="00EA3318">
      <w:pPr>
        <w:pStyle w:val="TextofReference"/>
        <w:numPr>
          <w:ilvl w:val="0"/>
          <w:numId w:val="0"/>
        </w:numPr>
        <w:ind w:left="419" w:hanging="79"/>
      </w:pPr>
    </w:p>
    <w:p w:rsidR="00EA3318" w:rsidRDefault="00EA3318" w:rsidP="00EA3318">
      <w:pPr>
        <w:pStyle w:val="TextofReference"/>
        <w:numPr>
          <w:ilvl w:val="0"/>
          <w:numId w:val="0"/>
        </w:numPr>
        <w:ind w:left="419" w:hanging="79"/>
      </w:pPr>
    </w:p>
    <w:p w:rsidR="00EA3318" w:rsidRDefault="00466AF6" w:rsidP="005361E3">
      <w:pPr>
        <w:pStyle w:val="TextofReference"/>
        <w:numPr>
          <w:ilvl w:val="0"/>
          <w:numId w:val="0"/>
        </w:num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12700</wp:posOffset>
            </wp:positionV>
            <wp:extent cx="5276850" cy="4191000"/>
            <wp:effectExtent l="0" t="0" r="0" b="0"/>
            <wp:wrapSquare wrapText="bothSides"/>
            <wp:docPr id="18" name="图片 3" descr="学生老师-E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学生老师-ER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16FC" w:rsidRPr="00A77CB6" w:rsidRDefault="009816FC" w:rsidP="009816FC">
      <w:pPr>
        <w:pStyle w:val="af7"/>
        <w:spacing w:before="360"/>
        <w:ind w:firstLineChars="1400" w:firstLine="3078"/>
        <w:rPr>
          <w:rFonts w:ascii="宋体" w:hAnsi="宋体"/>
          <w:b/>
          <w:sz w:val="22"/>
          <w:szCs w:val="24"/>
        </w:rPr>
      </w:pPr>
      <w:r w:rsidRPr="00A77CB6">
        <w:rPr>
          <w:rFonts w:ascii="宋体" w:hAnsi="宋体"/>
          <w:b/>
          <w:sz w:val="22"/>
          <w:szCs w:val="24"/>
        </w:rPr>
        <w:t>教师</w:t>
      </w:r>
      <w:r w:rsidRPr="00A77CB6">
        <w:rPr>
          <w:rFonts w:ascii="宋体" w:hAnsi="宋体" w:hint="eastAsia"/>
          <w:b/>
          <w:sz w:val="22"/>
          <w:szCs w:val="24"/>
        </w:rPr>
        <w:t>-</w:t>
      </w:r>
      <w:r w:rsidRPr="00A77CB6">
        <w:rPr>
          <w:rFonts w:ascii="宋体" w:hAnsi="宋体"/>
          <w:b/>
          <w:sz w:val="22"/>
          <w:szCs w:val="24"/>
        </w:rPr>
        <w:t>学生</w:t>
      </w:r>
      <w:r w:rsidRPr="00A77CB6">
        <w:rPr>
          <w:rFonts w:ascii="宋体" w:hAnsi="宋体" w:hint="eastAsia"/>
          <w:b/>
          <w:sz w:val="22"/>
          <w:szCs w:val="24"/>
        </w:rPr>
        <w:t>-</w:t>
      </w:r>
      <w:r w:rsidRPr="00A77CB6">
        <w:rPr>
          <w:rFonts w:ascii="宋体" w:hAnsi="宋体"/>
          <w:b/>
          <w:sz w:val="22"/>
          <w:szCs w:val="24"/>
        </w:rPr>
        <w:t>ER图</w:t>
      </w:r>
    </w:p>
    <w:p w:rsidR="00BE06B7" w:rsidRDefault="009816FC" w:rsidP="009816FC">
      <w:pPr>
        <w:pStyle w:val="af7"/>
        <w:spacing w:before="360"/>
        <w:ind w:firstLine="420"/>
        <w:rPr>
          <w:color w:val="FF0000"/>
          <w:sz w:val="24"/>
          <w:szCs w:val="24"/>
          <w:bdr w:val="single" w:sz="4" w:space="0" w:color="FF0000"/>
        </w:rPr>
      </w:pPr>
      <w:r>
        <w:rPr>
          <w:sz w:val="24"/>
          <w:szCs w:val="24"/>
        </w:rPr>
        <w:t>从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-R</w:t>
      </w:r>
      <w:r>
        <w:rPr>
          <w:sz w:val="24"/>
          <w:szCs w:val="24"/>
        </w:rPr>
        <w:t>图中可以清晰</w:t>
      </w:r>
      <w:r>
        <w:rPr>
          <w:rFonts w:hint="eastAsia"/>
          <w:sz w:val="24"/>
          <w:szCs w:val="24"/>
        </w:rPr>
        <w:t>的看出两个表之间的关系。</w:t>
      </w:r>
    </w:p>
    <w:p w:rsidR="009816FC" w:rsidRDefault="009816FC" w:rsidP="009816FC">
      <w:pPr>
        <w:pStyle w:val="1"/>
        <w:rPr>
          <w:sz w:val="32"/>
          <w:szCs w:val="32"/>
        </w:rPr>
      </w:pPr>
      <w:bookmarkStart w:id="4" w:name="_Toc76071554"/>
      <w:r>
        <w:rPr>
          <w:rFonts w:hint="eastAsia"/>
          <w:sz w:val="32"/>
          <w:szCs w:val="32"/>
        </w:rPr>
        <w:t>逻辑结构设计</w:t>
      </w:r>
      <w:bookmarkEnd w:id="4"/>
      <w:r w:rsidRPr="00F31025">
        <w:rPr>
          <w:sz w:val="32"/>
          <w:szCs w:val="32"/>
        </w:rPr>
        <w:t xml:space="preserve"> </w:t>
      </w:r>
    </w:p>
    <w:p w:rsidR="009816FC" w:rsidRPr="009816FC" w:rsidRDefault="009816FC" w:rsidP="009816FC">
      <w:pPr>
        <w:pStyle w:val="a0"/>
        <w:ind w:firstLine="478"/>
        <w:rPr>
          <w:sz w:val="24"/>
          <w:szCs w:val="24"/>
        </w:rPr>
      </w:pPr>
      <w:r w:rsidRPr="009816FC">
        <w:rPr>
          <w:sz w:val="24"/>
          <w:szCs w:val="24"/>
        </w:rPr>
        <w:t>对于逻辑结构，</w:t>
      </w:r>
      <w:r w:rsidRPr="009816FC">
        <w:rPr>
          <w:rFonts w:hint="eastAsia"/>
          <w:sz w:val="24"/>
          <w:szCs w:val="24"/>
        </w:rPr>
        <w:t>通过关系模型来展现，而关系模型</w:t>
      </w:r>
      <w:r w:rsidRPr="009816FC">
        <w:rPr>
          <w:sz w:val="24"/>
          <w:szCs w:val="24"/>
        </w:rPr>
        <w:t>可以由</w:t>
      </w:r>
      <w:r w:rsidRPr="009816FC">
        <w:rPr>
          <w:rFonts w:hint="eastAsia"/>
          <w:sz w:val="24"/>
          <w:szCs w:val="24"/>
        </w:rPr>
        <w:t>E</w:t>
      </w:r>
      <w:r w:rsidRPr="009816FC">
        <w:rPr>
          <w:sz w:val="24"/>
          <w:szCs w:val="24"/>
        </w:rPr>
        <w:t>-R</w:t>
      </w:r>
      <w:r w:rsidRPr="009816FC">
        <w:rPr>
          <w:sz w:val="24"/>
          <w:szCs w:val="24"/>
        </w:rPr>
        <w:t>图转换过来，所以关系模型如下</w:t>
      </w:r>
      <w:r w:rsidR="001B1802">
        <w:rPr>
          <w:rFonts w:hint="eastAsia"/>
          <w:sz w:val="24"/>
          <w:szCs w:val="24"/>
        </w:rPr>
        <w:t>：</w:t>
      </w:r>
    </w:p>
    <w:p w:rsidR="001B1802" w:rsidRDefault="007E10AE" w:rsidP="007E10AE">
      <w:pPr>
        <w:pStyle w:val="a0"/>
        <w:ind w:firstLine="478"/>
        <w:rPr>
          <w:sz w:val="24"/>
          <w:szCs w:val="24"/>
        </w:rPr>
      </w:pPr>
      <w:r>
        <w:rPr>
          <w:sz w:val="24"/>
          <w:szCs w:val="24"/>
        </w:rPr>
        <w:t>学生</w:t>
      </w:r>
      <w:r>
        <w:rPr>
          <w:rFonts w:hint="eastAsia"/>
          <w:sz w:val="24"/>
          <w:szCs w:val="24"/>
        </w:rPr>
        <w:t>（</w:t>
      </w:r>
      <w:r w:rsidRPr="007E10AE">
        <w:rPr>
          <w:rFonts w:hint="eastAsia"/>
          <w:sz w:val="24"/>
          <w:szCs w:val="24"/>
          <w:u w:val="single"/>
        </w:rPr>
        <w:t>学号</w:t>
      </w:r>
      <w:r>
        <w:rPr>
          <w:rFonts w:hint="eastAsia"/>
          <w:sz w:val="24"/>
          <w:szCs w:val="24"/>
        </w:rPr>
        <w:t>，姓名，班级，语文，数学，英语。密码）</w:t>
      </w:r>
    </w:p>
    <w:p w:rsidR="007E10AE" w:rsidRDefault="007E10AE" w:rsidP="007E10AE">
      <w:pPr>
        <w:pStyle w:val="a0"/>
        <w:ind w:firstLine="478"/>
        <w:rPr>
          <w:sz w:val="24"/>
          <w:szCs w:val="24"/>
        </w:rPr>
      </w:pPr>
      <w:r>
        <w:rPr>
          <w:sz w:val="24"/>
          <w:szCs w:val="24"/>
        </w:rPr>
        <w:t>老师</w:t>
      </w:r>
      <w:r>
        <w:rPr>
          <w:rFonts w:hint="eastAsia"/>
          <w:sz w:val="24"/>
          <w:szCs w:val="24"/>
        </w:rPr>
        <w:t>（</w:t>
      </w:r>
      <w:r w:rsidRPr="007E10AE">
        <w:rPr>
          <w:rFonts w:hint="eastAsia"/>
          <w:sz w:val="24"/>
          <w:szCs w:val="24"/>
          <w:u w:val="single"/>
        </w:rPr>
        <w:t>教师工号</w:t>
      </w:r>
      <w:r>
        <w:rPr>
          <w:rFonts w:hint="eastAsia"/>
          <w:sz w:val="24"/>
          <w:szCs w:val="24"/>
        </w:rPr>
        <w:t>，姓名，班级，密码）</w:t>
      </w:r>
    </w:p>
    <w:p w:rsidR="007E10AE" w:rsidRPr="007E10AE" w:rsidRDefault="007E10AE" w:rsidP="007E10AE">
      <w:pPr>
        <w:pStyle w:val="a0"/>
        <w:ind w:firstLine="478"/>
        <w:rPr>
          <w:sz w:val="24"/>
          <w:szCs w:val="24"/>
        </w:rPr>
      </w:pP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（</w:t>
      </w:r>
      <w:r w:rsidRPr="007E10AE">
        <w:rPr>
          <w:rFonts w:hint="eastAsia"/>
          <w:sz w:val="24"/>
          <w:szCs w:val="24"/>
          <w:u w:val="single"/>
        </w:rPr>
        <w:t>教师工号，学号</w:t>
      </w:r>
      <w:r>
        <w:rPr>
          <w:rFonts w:hint="eastAsia"/>
          <w:sz w:val="24"/>
          <w:szCs w:val="24"/>
        </w:rPr>
        <w:t>，</w:t>
      </w:r>
      <w:r w:rsidR="00CF50BE">
        <w:rPr>
          <w:rFonts w:hint="eastAsia"/>
          <w:sz w:val="24"/>
          <w:szCs w:val="24"/>
        </w:rPr>
        <w:t>姓名，班级，语文成绩，数学成绩，英语成绩</w:t>
      </w:r>
      <w:r>
        <w:rPr>
          <w:rFonts w:hint="eastAsia"/>
          <w:sz w:val="24"/>
          <w:szCs w:val="24"/>
        </w:rPr>
        <w:t>）</w:t>
      </w:r>
    </w:p>
    <w:p w:rsidR="001B1802" w:rsidRPr="00CF50BE" w:rsidRDefault="00CF50BE" w:rsidP="00CF50BE">
      <w:pPr>
        <w:pStyle w:val="a0"/>
        <w:ind w:firstLine="478"/>
        <w:rPr>
          <w:sz w:val="24"/>
          <w:szCs w:val="24"/>
        </w:rPr>
      </w:pPr>
      <w:r>
        <w:rPr>
          <w:sz w:val="24"/>
          <w:szCs w:val="24"/>
        </w:rPr>
        <w:t>其中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带下划线的为主码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对于管理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老师可以修改学生的各个信息</w:t>
      </w:r>
      <w:r>
        <w:rPr>
          <w:rFonts w:hint="eastAsia"/>
          <w:sz w:val="24"/>
          <w:szCs w:val="24"/>
        </w:rPr>
        <w:t>（除了密码）。</w:t>
      </w:r>
    </w:p>
    <w:p w:rsidR="001B1802" w:rsidRPr="00F31025" w:rsidRDefault="001B1802" w:rsidP="001B1802">
      <w:pPr>
        <w:pStyle w:val="1"/>
        <w:rPr>
          <w:sz w:val="32"/>
          <w:szCs w:val="32"/>
        </w:rPr>
      </w:pPr>
      <w:bookmarkStart w:id="5" w:name="_Toc76071555"/>
      <w:r>
        <w:rPr>
          <w:rFonts w:hint="eastAsia"/>
          <w:sz w:val="32"/>
          <w:szCs w:val="32"/>
        </w:rPr>
        <w:lastRenderedPageBreak/>
        <w:t>物理结构设计</w:t>
      </w:r>
      <w:bookmarkEnd w:id="5"/>
      <w:r w:rsidRPr="00F31025">
        <w:rPr>
          <w:sz w:val="32"/>
          <w:szCs w:val="32"/>
        </w:rPr>
        <w:t xml:space="preserve"> </w:t>
      </w:r>
    </w:p>
    <w:p w:rsidR="001B1802" w:rsidRPr="00F31025" w:rsidRDefault="001B1802" w:rsidP="001B1802">
      <w:pPr>
        <w:pStyle w:val="2"/>
        <w:spacing w:before="90" w:after="90"/>
        <w:rPr>
          <w:sz w:val="28"/>
          <w:szCs w:val="28"/>
        </w:rPr>
      </w:pPr>
      <w:bookmarkStart w:id="6" w:name="_Toc76071556"/>
      <w:r>
        <w:rPr>
          <w:sz w:val="28"/>
          <w:szCs w:val="28"/>
        </w:rPr>
        <w:t>运行事务分析</w:t>
      </w:r>
      <w:bookmarkEnd w:id="6"/>
    </w:p>
    <w:p w:rsidR="001B1802" w:rsidRPr="00506114" w:rsidRDefault="00E0013E" w:rsidP="001B1802">
      <w:pPr>
        <w:pStyle w:val="a0"/>
        <w:ind w:left="158" w:firstLine="478"/>
        <w:rPr>
          <w:sz w:val="24"/>
          <w:szCs w:val="24"/>
        </w:rPr>
      </w:pPr>
      <w:r>
        <w:rPr>
          <w:rFonts w:hint="eastAsia"/>
          <w:sz w:val="24"/>
          <w:szCs w:val="24"/>
        </w:rPr>
        <w:t>对于这个成绩</w:t>
      </w:r>
      <w:r w:rsidR="001B1802">
        <w:rPr>
          <w:rFonts w:hint="eastAsia"/>
          <w:sz w:val="24"/>
          <w:szCs w:val="24"/>
        </w:rPr>
        <w:t>数据库</w:t>
      </w:r>
      <w:r>
        <w:rPr>
          <w:rFonts w:hint="eastAsia"/>
          <w:sz w:val="24"/>
          <w:szCs w:val="24"/>
        </w:rPr>
        <w:t>，运行的事务最多的肯定是查询操作，其次还存在增删改操作。</w:t>
      </w:r>
      <w:r w:rsidR="002D23D5">
        <w:rPr>
          <w:rFonts w:hint="eastAsia"/>
          <w:sz w:val="24"/>
          <w:szCs w:val="24"/>
        </w:rPr>
        <w:t>对于查询</w:t>
      </w:r>
      <w:r w:rsidR="007E10AE">
        <w:rPr>
          <w:rFonts w:hint="eastAsia"/>
          <w:sz w:val="24"/>
          <w:szCs w:val="24"/>
        </w:rPr>
        <w:t>，</w:t>
      </w:r>
      <w:r w:rsidR="006C4D73">
        <w:rPr>
          <w:rFonts w:hint="eastAsia"/>
          <w:sz w:val="24"/>
          <w:szCs w:val="24"/>
        </w:rPr>
        <w:t>涉及到学生的各个属性，对于</w:t>
      </w:r>
      <w:r w:rsidR="00E941BC">
        <w:rPr>
          <w:rFonts w:hint="eastAsia"/>
          <w:sz w:val="24"/>
          <w:szCs w:val="24"/>
        </w:rPr>
        <w:t>更新</w:t>
      </w:r>
      <w:r w:rsidR="006C4D73">
        <w:rPr>
          <w:rFonts w:hint="eastAsia"/>
          <w:sz w:val="24"/>
          <w:szCs w:val="24"/>
        </w:rPr>
        <w:t>，也是在学生表上进行更新</w:t>
      </w:r>
      <w:r w:rsidR="00E941BC">
        <w:rPr>
          <w:rFonts w:hint="eastAsia"/>
          <w:sz w:val="24"/>
          <w:szCs w:val="24"/>
        </w:rPr>
        <w:t>，删除也是如此。所以对于学生的表的操作居多，并且速度肯定是越快越好</w:t>
      </w:r>
    </w:p>
    <w:p w:rsidR="001B1802" w:rsidRPr="00F31025" w:rsidRDefault="001B1802" w:rsidP="001B1802">
      <w:pPr>
        <w:pStyle w:val="2"/>
        <w:spacing w:before="90" w:after="90"/>
        <w:rPr>
          <w:sz w:val="28"/>
          <w:szCs w:val="28"/>
        </w:rPr>
      </w:pPr>
      <w:bookmarkStart w:id="7" w:name="_Toc76071557"/>
      <w:r>
        <w:rPr>
          <w:rFonts w:hint="eastAsia"/>
          <w:sz w:val="28"/>
          <w:szCs w:val="28"/>
        </w:rPr>
        <w:t>关系模式存取方法的选择与数据库存储结构的确定</w:t>
      </w:r>
      <w:bookmarkEnd w:id="7"/>
    </w:p>
    <w:p w:rsidR="001B1802" w:rsidRDefault="00E941BC" w:rsidP="001B1802">
      <w:pPr>
        <w:pStyle w:val="a0"/>
        <w:ind w:left="158" w:firstLine="478"/>
        <w:rPr>
          <w:sz w:val="24"/>
          <w:szCs w:val="24"/>
        </w:rPr>
      </w:pPr>
      <w:r>
        <w:rPr>
          <w:rFonts w:hint="eastAsia"/>
          <w:sz w:val="24"/>
          <w:szCs w:val="24"/>
        </w:rPr>
        <w:t>由于自己的数据库的数据规模并不大，对于存取方法并没有考虑太多。但是在数据规模变得很大后，需要在学生表上建立索引，应该在班级这个字段建立索引方便数据库操作。</w:t>
      </w:r>
    </w:p>
    <w:p w:rsidR="00E941BC" w:rsidRPr="001B1802" w:rsidRDefault="00E941BC" w:rsidP="001B1802">
      <w:pPr>
        <w:pStyle w:val="a0"/>
        <w:ind w:left="158" w:firstLine="478"/>
        <w:rPr>
          <w:sz w:val="24"/>
          <w:szCs w:val="24"/>
        </w:rPr>
      </w:pPr>
      <w:r>
        <w:rPr>
          <w:sz w:val="24"/>
          <w:szCs w:val="24"/>
        </w:rPr>
        <w:t>对于数据库本身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存放在华为云服务器上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对于数据的存放并没有过多的设计</w:t>
      </w:r>
      <w:r>
        <w:rPr>
          <w:rFonts w:hint="eastAsia"/>
          <w:sz w:val="24"/>
          <w:szCs w:val="24"/>
        </w:rPr>
        <w:t>，对于数据库本身的系统配置，全部是默认，没有过多的更改。</w:t>
      </w:r>
    </w:p>
    <w:p w:rsidR="001B1802" w:rsidRPr="00F31025" w:rsidRDefault="001B1802" w:rsidP="001B1802">
      <w:pPr>
        <w:pStyle w:val="1"/>
        <w:rPr>
          <w:sz w:val="32"/>
          <w:szCs w:val="32"/>
        </w:rPr>
      </w:pPr>
      <w:bookmarkStart w:id="8" w:name="_Toc76071558"/>
      <w:r>
        <w:rPr>
          <w:rFonts w:hint="eastAsia"/>
          <w:sz w:val="32"/>
          <w:szCs w:val="32"/>
        </w:rPr>
        <w:t>数据库的实施</w:t>
      </w:r>
      <w:bookmarkEnd w:id="8"/>
      <w:r w:rsidRPr="00F31025">
        <w:rPr>
          <w:sz w:val="32"/>
          <w:szCs w:val="32"/>
        </w:rPr>
        <w:t xml:space="preserve"> </w:t>
      </w:r>
    </w:p>
    <w:p w:rsidR="001B1802" w:rsidRPr="00F31025" w:rsidRDefault="001B1802" w:rsidP="001B1802">
      <w:pPr>
        <w:pStyle w:val="2"/>
        <w:spacing w:before="90" w:after="90"/>
        <w:rPr>
          <w:sz w:val="28"/>
          <w:szCs w:val="28"/>
        </w:rPr>
      </w:pPr>
      <w:bookmarkStart w:id="9" w:name="_Toc76071559"/>
      <w:r>
        <w:rPr>
          <w:sz w:val="28"/>
          <w:szCs w:val="28"/>
        </w:rPr>
        <w:t>搭建数据库</w:t>
      </w:r>
      <w:bookmarkEnd w:id="9"/>
    </w:p>
    <w:p w:rsidR="001B1802" w:rsidRDefault="001B1802" w:rsidP="001B1802">
      <w:pPr>
        <w:pStyle w:val="a0"/>
        <w:ind w:left="158" w:firstLine="478"/>
        <w:rPr>
          <w:sz w:val="24"/>
          <w:szCs w:val="24"/>
        </w:rPr>
      </w:pPr>
      <w:r>
        <w:rPr>
          <w:rFonts w:hint="eastAsia"/>
          <w:sz w:val="24"/>
          <w:szCs w:val="24"/>
        </w:rPr>
        <w:t>数据库</w:t>
      </w:r>
      <w:r w:rsidR="00965969">
        <w:rPr>
          <w:rFonts w:hint="eastAsia"/>
          <w:sz w:val="24"/>
          <w:szCs w:val="24"/>
        </w:rPr>
        <w:t>环境的搭建是依照着华为给的官方数据库指导手册</w:t>
      </w:r>
      <w:r w:rsidR="002D23D5">
        <w:rPr>
          <w:rFonts w:hint="eastAsia"/>
          <w:sz w:val="24"/>
          <w:szCs w:val="24"/>
        </w:rPr>
        <w:t>来做的，这里只介绍简单的流程</w:t>
      </w:r>
      <w:r w:rsidR="00424BE8">
        <w:rPr>
          <w:rFonts w:hint="eastAsia"/>
          <w:sz w:val="24"/>
          <w:szCs w:val="24"/>
        </w:rPr>
        <w:t>，具体操作细节不在赘述。</w:t>
      </w:r>
    </w:p>
    <w:p w:rsidR="00424BE8" w:rsidRDefault="00424BE8" w:rsidP="0034358D">
      <w:pPr>
        <w:pStyle w:val="3"/>
      </w:pPr>
      <w:bookmarkStart w:id="10" w:name="_Toc76071560"/>
      <w:r>
        <w:t>购买弹性云服务器</w:t>
      </w:r>
      <w:r>
        <w:rPr>
          <w:rFonts w:hint="eastAsia"/>
        </w:rPr>
        <w:t>E</w:t>
      </w:r>
      <w:r>
        <w:t>SC</w:t>
      </w:r>
      <w:bookmarkEnd w:id="10"/>
    </w:p>
    <w:p w:rsidR="00424BE8" w:rsidRDefault="00424BE8" w:rsidP="00424BE8">
      <w:pPr>
        <w:pStyle w:val="a0"/>
        <w:ind w:firstLine="478"/>
        <w:rPr>
          <w:sz w:val="24"/>
          <w:szCs w:val="24"/>
        </w:rPr>
      </w:pPr>
      <w:r>
        <w:rPr>
          <w:rFonts w:hint="eastAsia"/>
          <w:sz w:val="24"/>
          <w:szCs w:val="24"/>
        </w:rPr>
        <w:t>首先登录华为云，购买</w:t>
      </w:r>
      <w:r w:rsidRPr="00424BE8">
        <w:rPr>
          <w:sz w:val="24"/>
          <w:szCs w:val="24"/>
        </w:rPr>
        <w:t>弹性云服务器</w:t>
      </w:r>
      <w:r w:rsidRPr="00424BE8">
        <w:rPr>
          <w:sz w:val="24"/>
          <w:szCs w:val="24"/>
        </w:rPr>
        <w:t>ECS</w:t>
      </w:r>
      <w:r>
        <w:rPr>
          <w:rFonts w:hint="eastAsia"/>
          <w:sz w:val="24"/>
          <w:szCs w:val="24"/>
        </w:rPr>
        <w:t>（购买时对其进行了相关配置），购买成功后即可在列表中看到，如下图所示：</w:t>
      </w:r>
    </w:p>
    <w:p w:rsidR="00424BE8" w:rsidRDefault="00466AF6" w:rsidP="00063916">
      <w:pPr>
        <w:pStyle w:val="a0"/>
        <w:ind w:firstLineChars="0" w:firstLine="0"/>
        <w:rPr>
          <w:sz w:val="24"/>
          <w:szCs w:val="24"/>
        </w:rPr>
      </w:pPr>
      <w:r w:rsidRPr="00ED2EA3">
        <w:rPr>
          <w:noProof/>
        </w:rPr>
        <w:lastRenderedPageBreak/>
        <w:drawing>
          <wp:inline distT="0" distB="0" distL="0" distR="0">
            <wp:extent cx="5276850" cy="29718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BE8" w:rsidRPr="00424BE8" w:rsidRDefault="00424BE8" w:rsidP="00424BE8">
      <w:pPr>
        <w:pStyle w:val="a0"/>
        <w:ind w:firstLine="478"/>
        <w:rPr>
          <w:sz w:val="24"/>
          <w:szCs w:val="24"/>
        </w:rPr>
      </w:pPr>
      <w:r>
        <w:rPr>
          <w:sz w:val="24"/>
          <w:szCs w:val="24"/>
        </w:rPr>
        <w:t>在此可以执行</w:t>
      </w:r>
      <w:r>
        <w:rPr>
          <w:rFonts w:hint="eastAsia"/>
          <w:sz w:val="24"/>
          <w:szCs w:val="24"/>
        </w:rPr>
        <w:t>开机、挂机等操作。然后根据云服务器显示的弹性公网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z w:val="24"/>
          <w:szCs w:val="24"/>
        </w:rPr>
        <w:t>地址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利用</w:t>
      </w:r>
      <w:r>
        <w:rPr>
          <w:rFonts w:hint="eastAsia"/>
          <w:sz w:val="24"/>
          <w:szCs w:val="24"/>
        </w:rPr>
        <w:t>Xshell</w:t>
      </w:r>
      <w:r>
        <w:rPr>
          <w:rFonts w:hint="eastAsia"/>
          <w:sz w:val="24"/>
          <w:szCs w:val="24"/>
        </w:rPr>
        <w:t>进行连接。然后即可在其中看到连接华为云服务器的提示。</w:t>
      </w:r>
    </w:p>
    <w:p w:rsidR="00E53BBA" w:rsidRDefault="00466AF6" w:rsidP="00E53BBA">
      <w:pPr>
        <w:pStyle w:val="a0"/>
        <w:ind w:firstLineChars="0" w:firstLine="0"/>
        <w:rPr>
          <w:sz w:val="24"/>
          <w:szCs w:val="24"/>
        </w:rPr>
      </w:pPr>
      <w:r w:rsidRPr="00ED2EA3">
        <w:rPr>
          <w:noProof/>
        </w:rPr>
        <w:drawing>
          <wp:inline distT="0" distB="0" distL="0" distR="0">
            <wp:extent cx="5276850" cy="297180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BBA" w:rsidRDefault="00E53BBA" w:rsidP="00E53BBA">
      <w:pPr>
        <w:pStyle w:val="a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由上图所示即可看出通过</w:t>
      </w:r>
      <w:r>
        <w:rPr>
          <w:rFonts w:hint="eastAsia"/>
          <w:sz w:val="24"/>
          <w:szCs w:val="24"/>
        </w:rPr>
        <w:t>Xshell</w:t>
      </w:r>
      <w:r>
        <w:rPr>
          <w:rFonts w:hint="eastAsia"/>
          <w:sz w:val="24"/>
          <w:szCs w:val="24"/>
        </w:rPr>
        <w:t>连接华为云服务器是成功的。</w:t>
      </w:r>
    </w:p>
    <w:p w:rsidR="00E53BBA" w:rsidRDefault="00965969" w:rsidP="0034358D">
      <w:pPr>
        <w:pStyle w:val="3"/>
      </w:pPr>
      <w:bookmarkStart w:id="11" w:name="_Toc76071561"/>
      <w:r>
        <w:t>安装</w:t>
      </w:r>
      <w:r>
        <w:t>opengauss</w:t>
      </w:r>
      <w:r>
        <w:t>数据库</w:t>
      </w:r>
      <w:bookmarkEnd w:id="11"/>
    </w:p>
    <w:p w:rsidR="00965969" w:rsidRDefault="00965969" w:rsidP="00965969">
      <w:pPr>
        <w:pStyle w:val="a0"/>
        <w:ind w:firstLine="478"/>
        <w:rPr>
          <w:sz w:val="24"/>
          <w:szCs w:val="24"/>
        </w:rPr>
      </w:pPr>
      <w:r>
        <w:rPr>
          <w:sz w:val="24"/>
          <w:szCs w:val="24"/>
        </w:rPr>
        <w:t>根据数据库指导手册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首先修改</w:t>
      </w:r>
      <w:r w:rsidR="005E6FDD">
        <w:rPr>
          <w:sz w:val="24"/>
          <w:szCs w:val="24"/>
        </w:rPr>
        <w:t>python</w:t>
      </w:r>
      <w:r w:rsidR="005E6FDD">
        <w:rPr>
          <w:sz w:val="24"/>
          <w:szCs w:val="24"/>
        </w:rPr>
        <w:t>版本并安装</w:t>
      </w:r>
      <w:r w:rsidR="005E6FDD">
        <w:rPr>
          <w:rFonts w:hint="eastAsia"/>
          <w:sz w:val="24"/>
          <w:szCs w:val="24"/>
        </w:rPr>
        <w:t>libaio</w:t>
      </w:r>
      <w:r w:rsidR="005E6FDD">
        <w:rPr>
          <w:sz w:val="24"/>
          <w:szCs w:val="24"/>
        </w:rPr>
        <w:t>包</w:t>
      </w:r>
      <w:r w:rsidR="005E6FDD">
        <w:rPr>
          <w:rFonts w:hint="eastAsia"/>
          <w:sz w:val="24"/>
          <w:szCs w:val="24"/>
        </w:rPr>
        <w:t>，</w:t>
      </w:r>
      <w:r w:rsidR="00053943">
        <w:rPr>
          <w:rFonts w:hint="eastAsia"/>
          <w:sz w:val="24"/>
          <w:szCs w:val="24"/>
        </w:rPr>
        <w:t>然后便可以下载数据库的安装包。</w:t>
      </w:r>
      <w:r w:rsidR="00053943" w:rsidRPr="00053943">
        <w:rPr>
          <w:sz w:val="24"/>
          <w:szCs w:val="24"/>
        </w:rPr>
        <w:t>使用</w:t>
      </w:r>
      <w:r w:rsidR="00053943" w:rsidRPr="00053943">
        <w:rPr>
          <w:sz w:val="24"/>
          <w:szCs w:val="24"/>
        </w:rPr>
        <w:t>wget</w:t>
      </w:r>
      <w:r w:rsidR="00053943" w:rsidRPr="00053943">
        <w:rPr>
          <w:sz w:val="24"/>
          <w:szCs w:val="24"/>
        </w:rPr>
        <w:t>下载数据库安装包到安装包目录</w:t>
      </w:r>
      <w:r w:rsidR="00053943">
        <w:rPr>
          <w:rFonts w:hint="eastAsia"/>
          <w:sz w:val="24"/>
          <w:szCs w:val="24"/>
        </w:rPr>
        <w:t>，</w:t>
      </w:r>
      <w:r w:rsidR="00F076DE">
        <w:rPr>
          <w:rFonts w:hint="eastAsia"/>
          <w:sz w:val="24"/>
          <w:szCs w:val="24"/>
        </w:rPr>
        <w:t>下载成功后创建</w:t>
      </w:r>
      <w:r w:rsidR="00F076DE">
        <w:rPr>
          <w:rFonts w:hint="eastAsia"/>
          <w:sz w:val="24"/>
          <w:szCs w:val="24"/>
        </w:rPr>
        <w:t>X</w:t>
      </w:r>
      <w:r w:rsidR="00F076DE">
        <w:rPr>
          <w:sz w:val="24"/>
          <w:szCs w:val="24"/>
        </w:rPr>
        <w:t>ML</w:t>
      </w:r>
      <w:r w:rsidR="00F076DE">
        <w:rPr>
          <w:sz w:val="24"/>
          <w:szCs w:val="24"/>
        </w:rPr>
        <w:t>配置文件</w:t>
      </w:r>
      <w:r w:rsidR="00F076DE">
        <w:rPr>
          <w:rFonts w:hint="eastAsia"/>
          <w:sz w:val="24"/>
          <w:szCs w:val="24"/>
        </w:rPr>
        <w:t>，</w:t>
      </w:r>
      <w:r w:rsidR="00F076DE">
        <w:rPr>
          <w:sz w:val="24"/>
          <w:szCs w:val="24"/>
        </w:rPr>
        <w:t>然后初始化安装环境</w:t>
      </w:r>
      <w:r w:rsidR="00F076DE">
        <w:rPr>
          <w:rFonts w:hint="eastAsia"/>
          <w:sz w:val="24"/>
          <w:szCs w:val="24"/>
        </w:rPr>
        <w:t>（例如修改</w:t>
      </w:r>
      <w:r w:rsidR="00F076DE" w:rsidRPr="00F076DE">
        <w:rPr>
          <w:sz w:val="24"/>
          <w:szCs w:val="24"/>
        </w:rPr>
        <w:t>performance.sh</w:t>
      </w:r>
      <w:r w:rsidR="00F076DE" w:rsidRPr="00F076DE">
        <w:rPr>
          <w:sz w:val="24"/>
          <w:szCs w:val="24"/>
        </w:rPr>
        <w:t>文件</w:t>
      </w:r>
      <w:r w:rsidR="00F076DE">
        <w:rPr>
          <w:sz w:val="24"/>
          <w:szCs w:val="24"/>
        </w:rPr>
        <w:t>等一系列步骤</w:t>
      </w:r>
      <w:r w:rsidR="00F076DE">
        <w:rPr>
          <w:rFonts w:hint="eastAsia"/>
          <w:sz w:val="24"/>
          <w:szCs w:val="24"/>
        </w:rPr>
        <w:t>），最后执行安装即可。</w:t>
      </w:r>
    </w:p>
    <w:p w:rsidR="00F076DE" w:rsidRDefault="00F076DE" w:rsidP="00F076DE">
      <w:pPr>
        <w:pStyle w:val="a0"/>
        <w:ind w:firstLine="478"/>
        <w:rPr>
          <w:sz w:val="24"/>
          <w:szCs w:val="24"/>
        </w:rPr>
      </w:pPr>
      <w:r>
        <w:rPr>
          <w:sz w:val="24"/>
          <w:szCs w:val="24"/>
        </w:rPr>
        <w:t>最终是否安装成功呢</w:t>
      </w:r>
      <w:r>
        <w:rPr>
          <w:rFonts w:hint="eastAsia"/>
          <w:sz w:val="24"/>
          <w:szCs w:val="24"/>
        </w:rPr>
        <w:t>？</w:t>
      </w:r>
      <w:r>
        <w:rPr>
          <w:sz w:val="24"/>
          <w:szCs w:val="24"/>
        </w:rPr>
        <w:t>只需要进入</w:t>
      </w:r>
      <w:r w:rsidRPr="00F076DE">
        <w:rPr>
          <w:sz w:val="24"/>
          <w:szCs w:val="24"/>
        </w:rPr>
        <w:t>数据库主节点</w:t>
      </w:r>
      <w:r w:rsidRPr="00F076DE">
        <w:rPr>
          <w:rFonts w:hint="eastAsia"/>
          <w:sz w:val="24"/>
          <w:szCs w:val="24"/>
        </w:rPr>
        <w:t>服务器上，切换至</w:t>
      </w:r>
      <w:r w:rsidRPr="00F076DE">
        <w:rPr>
          <w:sz w:val="24"/>
          <w:szCs w:val="24"/>
        </w:rPr>
        <w:t>omm</w:t>
      </w:r>
      <w:r w:rsidRPr="00F076DE">
        <w:rPr>
          <w:sz w:val="24"/>
          <w:szCs w:val="24"/>
        </w:rPr>
        <w:t>操作系统用户</w:t>
      </w:r>
      <w:r w:rsidRPr="00F076DE">
        <w:rPr>
          <w:rFonts w:hint="eastAsia"/>
          <w:sz w:val="24"/>
          <w:szCs w:val="24"/>
        </w:rPr>
        <w:t>环境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然后启动数据库服务即可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下图是启动成功的数据库服务的运行</w:t>
      </w:r>
      <w:r>
        <w:rPr>
          <w:rFonts w:hint="eastAsia"/>
          <w:sz w:val="24"/>
          <w:szCs w:val="24"/>
        </w:rPr>
        <w:t>截图。</w:t>
      </w:r>
    </w:p>
    <w:p w:rsidR="00E53BBA" w:rsidRDefault="00466AF6" w:rsidP="00E53BBA">
      <w:pPr>
        <w:pStyle w:val="a0"/>
        <w:ind w:firstLineChars="0" w:firstLine="0"/>
        <w:rPr>
          <w:noProof/>
        </w:rPr>
      </w:pPr>
      <w:r w:rsidRPr="00ED2EA3">
        <w:rPr>
          <w:noProof/>
        </w:rPr>
        <w:lastRenderedPageBreak/>
        <w:drawing>
          <wp:inline distT="0" distB="0" distL="0" distR="0">
            <wp:extent cx="5276850" cy="29718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916" w:rsidRPr="007E502B" w:rsidRDefault="00FA7539" w:rsidP="00E53BBA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ab/>
      </w:r>
      <w:r w:rsidR="00063916" w:rsidRPr="007E502B">
        <w:rPr>
          <w:rFonts w:ascii="宋体" w:hAnsi="宋体" w:hint="eastAsia"/>
          <w:sz w:val="24"/>
          <w:szCs w:val="24"/>
        </w:rPr>
        <w:t>对于以后每次打开服务器后，都要用Xshell连接进行此操作</w:t>
      </w:r>
      <w:r w:rsidRPr="007E502B">
        <w:rPr>
          <w:rFonts w:ascii="宋体" w:hAnsi="宋体" w:hint="eastAsia"/>
          <w:sz w:val="24"/>
          <w:szCs w:val="24"/>
        </w:rPr>
        <w:t>启动数据库服务，否则无法去连接数据库。</w:t>
      </w:r>
    </w:p>
    <w:p w:rsidR="001B1802" w:rsidRPr="00F31025" w:rsidRDefault="00F076DE" w:rsidP="001B1802">
      <w:pPr>
        <w:pStyle w:val="2"/>
        <w:spacing w:before="90" w:after="90"/>
        <w:rPr>
          <w:sz w:val="28"/>
          <w:szCs w:val="28"/>
        </w:rPr>
      </w:pPr>
      <w:bookmarkStart w:id="12" w:name="_Toc76071562"/>
      <w:r>
        <w:rPr>
          <w:rFonts w:hint="eastAsia"/>
          <w:sz w:val="28"/>
          <w:szCs w:val="28"/>
        </w:rPr>
        <w:t>创建表格和生成数据</w:t>
      </w:r>
      <w:bookmarkEnd w:id="12"/>
    </w:p>
    <w:p w:rsidR="009F1654" w:rsidRDefault="009F1654" w:rsidP="009F1654">
      <w:pPr>
        <w:pStyle w:val="a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上面创建了数据库，之后便就要创建我们所需要的表了。</w:t>
      </w:r>
    </w:p>
    <w:p w:rsidR="009F1654" w:rsidRDefault="009F1654" w:rsidP="0034358D">
      <w:pPr>
        <w:pStyle w:val="3"/>
      </w:pPr>
      <w:bookmarkStart w:id="13" w:name="_Toc76071563"/>
      <w:r>
        <w:t>使用</w:t>
      </w:r>
      <w:r>
        <w:rPr>
          <w:rFonts w:hint="eastAsia"/>
        </w:rPr>
        <w:t>Data</w:t>
      </w:r>
      <w:r>
        <w:t xml:space="preserve"> Studio</w:t>
      </w:r>
      <w:r>
        <w:t>连接数据库</w:t>
      </w:r>
      <w:bookmarkEnd w:id="13"/>
    </w:p>
    <w:p w:rsidR="009F1654" w:rsidRPr="005214B3" w:rsidRDefault="009F1654" w:rsidP="009F1654">
      <w:pPr>
        <w:pStyle w:val="a0"/>
        <w:ind w:firstLine="478"/>
        <w:rPr>
          <w:rFonts w:ascii="宋体" w:hAnsi="宋体"/>
          <w:sz w:val="24"/>
          <w:szCs w:val="24"/>
        </w:rPr>
      </w:pPr>
      <w:r w:rsidRPr="009F1654">
        <w:rPr>
          <w:rFonts w:hint="eastAsia"/>
          <w:sz w:val="24"/>
          <w:szCs w:val="24"/>
        </w:rPr>
        <w:t>Data Studio</w:t>
      </w:r>
      <w:r w:rsidRPr="005214B3">
        <w:rPr>
          <w:rFonts w:ascii="宋体" w:hAnsi="宋体" w:hint="eastAsia"/>
          <w:sz w:val="24"/>
          <w:szCs w:val="24"/>
        </w:rPr>
        <w:t>是一个集成开发环境（IDE），帮助数据库开发人员便捷地构建应用程序，以图形化界面形式提供数据库关键特性。这是华为提供的一款连接</w:t>
      </w:r>
      <w:r w:rsidRPr="009F1654">
        <w:rPr>
          <w:rFonts w:hint="eastAsia"/>
          <w:sz w:val="24"/>
          <w:szCs w:val="24"/>
        </w:rPr>
        <w:t>opengauss</w:t>
      </w:r>
      <w:r w:rsidRPr="005214B3">
        <w:rPr>
          <w:rFonts w:ascii="宋体" w:hAnsi="宋体" w:hint="eastAsia"/>
          <w:sz w:val="24"/>
          <w:szCs w:val="24"/>
        </w:rPr>
        <w:t>数据库并可以使用图形化的操作的软件 。</w:t>
      </w:r>
    </w:p>
    <w:p w:rsidR="009F1654" w:rsidRPr="005214B3" w:rsidRDefault="009F1654" w:rsidP="009F1654">
      <w:pPr>
        <w:pStyle w:val="a0"/>
        <w:ind w:firstLine="478"/>
        <w:rPr>
          <w:rFonts w:ascii="宋体" w:hAnsi="宋体"/>
          <w:sz w:val="24"/>
          <w:szCs w:val="24"/>
        </w:rPr>
      </w:pPr>
      <w:r w:rsidRPr="005214B3">
        <w:rPr>
          <w:rFonts w:ascii="宋体" w:hAnsi="宋体"/>
          <w:sz w:val="24"/>
          <w:szCs w:val="24"/>
        </w:rPr>
        <w:t>根据指导手册</w:t>
      </w:r>
      <w:r w:rsidR="00B871AE">
        <w:rPr>
          <w:rFonts w:ascii="宋体" w:hAnsi="宋体" w:hint="eastAsia"/>
          <w:sz w:val="24"/>
          <w:szCs w:val="24"/>
        </w:rPr>
        <w:t>，</w:t>
      </w:r>
      <w:r w:rsidR="00B871AE">
        <w:rPr>
          <w:rFonts w:ascii="宋体" w:hAnsi="宋体"/>
          <w:sz w:val="24"/>
          <w:szCs w:val="24"/>
        </w:rPr>
        <w:t>首先</w:t>
      </w:r>
      <w:r w:rsidR="00063916">
        <w:rPr>
          <w:rFonts w:ascii="宋体" w:hAnsi="宋体"/>
          <w:sz w:val="24"/>
          <w:szCs w:val="24"/>
        </w:rPr>
        <w:t>要</w:t>
      </w:r>
      <w:r w:rsidR="00B871AE">
        <w:rPr>
          <w:rFonts w:ascii="宋体" w:hAnsi="宋体"/>
          <w:sz w:val="24"/>
          <w:szCs w:val="24"/>
        </w:rPr>
        <w:t>准备连接环境，将数据库的</w:t>
      </w:r>
      <w:r w:rsidR="00063916">
        <w:rPr>
          <w:rFonts w:ascii="宋体" w:hAnsi="宋体"/>
          <w:sz w:val="24"/>
          <w:szCs w:val="24"/>
        </w:rPr>
        <w:t>各种文件进行修改</w:t>
      </w:r>
      <w:r w:rsidR="00063916">
        <w:rPr>
          <w:rFonts w:ascii="宋体" w:hAnsi="宋体" w:hint="eastAsia"/>
          <w:sz w:val="24"/>
          <w:szCs w:val="24"/>
        </w:rPr>
        <w:t>，</w:t>
      </w:r>
      <w:r w:rsidR="00063916">
        <w:rPr>
          <w:rFonts w:ascii="宋体" w:hAnsi="宋体"/>
          <w:sz w:val="24"/>
          <w:szCs w:val="24"/>
        </w:rPr>
        <w:t>其中</w:t>
      </w:r>
      <w:r w:rsidR="00063916">
        <w:rPr>
          <w:rFonts w:ascii="宋体" w:hAnsi="宋体" w:hint="eastAsia"/>
          <w:sz w:val="24"/>
          <w:szCs w:val="24"/>
        </w:rPr>
        <w:t>，</w:t>
      </w:r>
      <w:r w:rsidR="00063916">
        <w:rPr>
          <w:rFonts w:ascii="宋体" w:hAnsi="宋体"/>
          <w:sz w:val="24"/>
          <w:szCs w:val="24"/>
        </w:rPr>
        <w:t>最主要的是确定服务器的</w:t>
      </w:r>
      <w:r w:rsidR="00063916" w:rsidRPr="00063916">
        <w:rPr>
          <w:rFonts w:ascii="宋体" w:hAnsi="宋体" w:hint="eastAsia"/>
          <w:sz w:val="24"/>
          <w:szCs w:val="24"/>
          <w:highlight w:val="yellow"/>
        </w:rPr>
        <w:t>2</w:t>
      </w:r>
      <w:r w:rsidR="00063916" w:rsidRPr="00063916">
        <w:rPr>
          <w:rFonts w:ascii="宋体" w:hAnsi="宋体"/>
          <w:sz w:val="24"/>
          <w:szCs w:val="24"/>
          <w:highlight w:val="yellow"/>
        </w:rPr>
        <w:t>6000端口是否开放</w:t>
      </w:r>
      <w:r w:rsidR="00063916">
        <w:rPr>
          <w:rFonts w:ascii="宋体" w:hAnsi="宋体" w:hint="eastAsia"/>
          <w:sz w:val="24"/>
          <w:szCs w:val="24"/>
        </w:rPr>
        <w:t>，如未开放还需添加进去。各种配置完成后就可以下载</w:t>
      </w:r>
      <w:r w:rsidR="00063916" w:rsidRPr="00747A2F">
        <w:rPr>
          <w:rFonts w:hint="eastAsia"/>
          <w:sz w:val="24"/>
          <w:szCs w:val="24"/>
        </w:rPr>
        <w:t>Data</w:t>
      </w:r>
      <w:r w:rsidR="00063916" w:rsidRPr="00747A2F">
        <w:rPr>
          <w:sz w:val="24"/>
          <w:szCs w:val="24"/>
        </w:rPr>
        <w:t xml:space="preserve"> Studio</w:t>
      </w:r>
      <w:r w:rsidR="00063916">
        <w:rPr>
          <w:rFonts w:ascii="宋体" w:hAnsi="宋体"/>
          <w:sz w:val="24"/>
          <w:szCs w:val="24"/>
        </w:rPr>
        <w:t>,然后运行</w:t>
      </w:r>
      <w:r w:rsidR="00063916">
        <w:rPr>
          <w:rFonts w:ascii="宋体" w:hAnsi="宋体" w:hint="eastAsia"/>
          <w:sz w:val="24"/>
          <w:szCs w:val="24"/>
        </w:rPr>
        <w:t xml:space="preserve"> 连接即可，连接成功后可以看到数据库内的各种表格，并且可以直接图形化的查看、修改数据非常方便，连接成功后的截图如下：</w:t>
      </w:r>
    </w:p>
    <w:p w:rsidR="001B1802" w:rsidRDefault="00466AF6" w:rsidP="00FA7539">
      <w:pPr>
        <w:pStyle w:val="a0"/>
        <w:ind w:firstLineChars="0" w:firstLine="0"/>
        <w:rPr>
          <w:noProof/>
        </w:rPr>
      </w:pPr>
      <w:r w:rsidRPr="00ED2EA3">
        <w:rPr>
          <w:noProof/>
        </w:rPr>
        <w:lastRenderedPageBreak/>
        <w:drawing>
          <wp:inline distT="0" distB="0" distL="0" distR="0">
            <wp:extent cx="5276850" cy="297180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58D" w:rsidRDefault="0034358D" w:rsidP="00FA7539">
      <w:pPr>
        <w:pStyle w:val="a0"/>
        <w:ind w:firstLineChars="0" w:firstLine="0"/>
        <w:rPr>
          <w:noProof/>
        </w:rPr>
      </w:pPr>
    </w:p>
    <w:p w:rsidR="00FA7539" w:rsidRDefault="00FA7539" w:rsidP="0034358D">
      <w:pPr>
        <w:pStyle w:val="3"/>
      </w:pPr>
      <w:bookmarkStart w:id="14" w:name="_Toc76071564"/>
      <w:r>
        <w:t>创建表格</w:t>
      </w:r>
      <w:bookmarkEnd w:id="14"/>
      <w:r>
        <w:rPr>
          <w:rFonts w:hint="eastAsia"/>
        </w:rPr>
        <w:t xml:space="preserve"> </w:t>
      </w:r>
    </w:p>
    <w:p w:rsidR="00FA7539" w:rsidRPr="007E502B" w:rsidRDefault="00FA7539" w:rsidP="00FA7539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ab/>
      </w:r>
      <w:r w:rsidRPr="007E502B">
        <w:rPr>
          <w:rFonts w:ascii="宋体" w:hAnsi="宋体" w:hint="eastAsia"/>
          <w:sz w:val="24"/>
          <w:szCs w:val="24"/>
        </w:rPr>
        <w:t>从上图其实已经可以看出表格已创建完毕，对于成绩管理系统，分析后需要创建两个表格。一个是student（学生）表，有七个字段，分别是</w:t>
      </w:r>
      <w:r w:rsidR="00747A2F" w:rsidRPr="007E502B">
        <w:rPr>
          <w:rFonts w:ascii="宋体" w:hAnsi="宋体" w:hint="eastAsia"/>
          <w:sz w:val="24"/>
          <w:szCs w:val="24"/>
        </w:rPr>
        <w:t>id</w:t>
      </w:r>
      <w:r w:rsidRPr="007E502B">
        <w:rPr>
          <w:rFonts w:ascii="宋体" w:hAnsi="宋体" w:hint="eastAsia"/>
          <w:sz w:val="24"/>
          <w:szCs w:val="24"/>
        </w:rPr>
        <w:t>（学号）、name（姓名）、class（班级）、</w:t>
      </w:r>
      <w:r w:rsidR="00747A2F" w:rsidRPr="007E502B">
        <w:rPr>
          <w:rFonts w:ascii="宋体" w:hAnsi="宋体" w:hint="eastAsia"/>
          <w:sz w:val="24"/>
          <w:szCs w:val="24"/>
        </w:rPr>
        <w:t>chinese（语文成绩）、math（数学成绩）、english（英语成绩）、password（密码）。其中</w:t>
      </w:r>
      <w:r w:rsidR="00747A2F" w:rsidRPr="007E502B">
        <w:rPr>
          <w:rFonts w:ascii="宋体" w:hAnsi="宋体"/>
          <w:sz w:val="24"/>
          <w:szCs w:val="24"/>
        </w:rPr>
        <w:t>id</w:t>
      </w:r>
      <w:r w:rsidR="00747A2F" w:rsidRPr="007E502B">
        <w:rPr>
          <w:rFonts w:ascii="宋体" w:hAnsi="宋体" w:hint="eastAsia"/>
          <w:sz w:val="24"/>
          <w:szCs w:val="24"/>
        </w:rPr>
        <w:t>字段是主码，对于n</w:t>
      </w:r>
      <w:r w:rsidR="00747A2F" w:rsidRPr="007E502B">
        <w:rPr>
          <w:rFonts w:ascii="宋体" w:hAnsi="宋体"/>
          <w:sz w:val="24"/>
          <w:szCs w:val="24"/>
        </w:rPr>
        <w:t>ame</w:t>
      </w:r>
      <w:r w:rsidR="00747A2F" w:rsidRPr="007E502B">
        <w:rPr>
          <w:rFonts w:ascii="宋体" w:hAnsi="宋体" w:hint="eastAsia"/>
          <w:sz w:val="24"/>
          <w:szCs w:val="24"/>
        </w:rPr>
        <w:t>、class与password都应该是非空，三科成绩在0~</w:t>
      </w:r>
      <w:r w:rsidR="00747A2F" w:rsidRPr="007E502B">
        <w:rPr>
          <w:rFonts w:ascii="宋体" w:hAnsi="宋体"/>
          <w:sz w:val="24"/>
          <w:szCs w:val="24"/>
        </w:rPr>
        <w:t>100之间</w:t>
      </w:r>
      <w:r w:rsidR="00747A2F" w:rsidRPr="007E502B">
        <w:rPr>
          <w:rFonts w:ascii="宋体" w:hAnsi="宋体" w:hint="eastAsia"/>
          <w:sz w:val="24"/>
          <w:szCs w:val="24"/>
        </w:rPr>
        <w:t>。</w:t>
      </w:r>
      <w:r w:rsidR="00747A2F" w:rsidRPr="007E502B">
        <w:rPr>
          <w:rFonts w:ascii="宋体" w:hAnsi="宋体"/>
          <w:sz w:val="24"/>
          <w:szCs w:val="24"/>
        </w:rPr>
        <w:t>另一个是teacher</w:t>
      </w:r>
      <w:r w:rsidR="00747A2F" w:rsidRPr="007E502B">
        <w:rPr>
          <w:rFonts w:ascii="宋体" w:hAnsi="宋体" w:hint="eastAsia"/>
          <w:sz w:val="24"/>
          <w:szCs w:val="24"/>
        </w:rPr>
        <w:t>（老师）表，有四个字段，分别是id（教师工号）、name（姓名）、class（班级）、password（密码）。其中id</w:t>
      </w:r>
      <w:r w:rsidR="00747A2F" w:rsidRPr="007E502B">
        <w:rPr>
          <w:rFonts w:ascii="宋体" w:hAnsi="宋体"/>
          <w:sz w:val="24"/>
          <w:szCs w:val="24"/>
        </w:rPr>
        <w:t>是主码</w:t>
      </w:r>
      <w:r w:rsidR="00747A2F" w:rsidRPr="007E502B">
        <w:rPr>
          <w:rFonts w:ascii="宋体" w:hAnsi="宋体" w:hint="eastAsia"/>
          <w:sz w:val="24"/>
          <w:szCs w:val="24"/>
        </w:rPr>
        <w:t>，</w:t>
      </w:r>
      <w:r w:rsidR="00747A2F" w:rsidRPr="007E502B">
        <w:rPr>
          <w:rFonts w:ascii="宋体" w:hAnsi="宋体"/>
          <w:sz w:val="24"/>
          <w:szCs w:val="24"/>
        </w:rPr>
        <w:t>其他三个字段都应该非空</w:t>
      </w:r>
      <w:r w:rsidR="00747A2F" w:rsidRPr="007E502B">
        <w:rPr>
          <w:rFonts w:ascii="宋体" w:hAnsi="宋体" w:hint="eastAsia"/>
          <w:sz w:val="24"/>
          <w:szCs w:val="24"/>
        </w:rPr>
        <w:t>。</w:t>
      </w:r>
    </w:p>
    <w:p w:rsidR="00831FA6" w:rsidRPr="007E502B" w:rsidRDefault="00831FA6" w:rsidP="00FA7539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ab/>
        <w:t>实验结束后对于字段的反思</w:t>
      </w:r>
      <w:r w:rsidRPr="007E502B">
        <w:rPr>
          <w:rFonts w:ascii="宋体" w:hAnsi="宋体" w:hint="eastAsia"/>
          <w:sz w:val="24"/>
          <w:szCs w:val="24"/>
        </w:rPr>
        <w:t>：</w:t>
      </w:r>
      <w:r w:rsidRPr="007E502B">
        <w:rPr>
          <w:rFonts w:ascii="宋体" w:hAnsi="宋体"/>
          <w:sz w:val="24"/>
          <w:szCs w:val="24"/>
        </w:rPr>
        <w:t>对于学生和老师的描述数据过于的少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并没有性别</w:t>
      </w:r>
      <w:r w:rsidRPr="007E502B">
        <w:rPr>
          <w:rFonts w:ascii="宋体" w:hAnsi="宋体" w:hint="eastAsia"/>
          <w:sz w:val="24"/>
          <w:szCs w:val="24"/>
        </w:rPr>
        <w:t>、</w:t>
      </w:r>
      <w:r w:rsidRPr="007E502B">
        <w:rPr>
          <w:rFonts w:ascii="宋体" w:hAnsi="宋体"/>
          <w:sz w:val="24"/>
          <w:szCs w:val="24"/>
        </w:rPr>
        <w:t>年龄</w:t>
      </w:r>
      <w:r w:rsidRPr="007E502B">
        <w:rPr>
          <w:rFonts w:ascii="宋体" w:hAnsi="宋体" w:hint="eastAsia"/>
          <w:sz w:val="24"/>
          <w:szCs w:val="24"/>
        </w:rPr>
        <w:t>等基本信息，算是一点小瑕疵，不过问题不大，只是对于数据的展现有些少，也算是一个小教训。</w:t>
      </w:r>
    </w:p>
    <w:p w:rsidR="00747A2F" w:rsidRDefault="00747A2F" w:rsidP="00FA7539">
      <w:pPr>
        <w:pStyle w:val="a0"/>
        <w:ind w:firstLineChars="0" w:firstLine="0"/>
        <w:rPr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ab/>
        <w:t>表格的具体介绍如上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对于班级和成绩用的是int型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其他都是</w:t>
      </w:r>
      <w:r w:rsidRPr="007E502B">
        <w:rPr>
          <w:rFonts w:ascii="宋体" w:hAnsi="宋体"/>
          <w:bCs/>
          <w:sz w:val="24"/>
          <w:szCs w:val="24"/>
        </w:rPr>
        <w:t>character</w:t>
      </w:r>
      <w:r w:rsidRPr="007E502B">
        <w:rPr>
          <w:rFonts w:ascii="宋体" w:hAnsi="宋体"/>
          <w:sz w:val="24"/>
          <w:szCs w:val="24"/>
        </w:rPr>
        <w:t xml:space="preserve"> </w:t>
      </w:r>
      <w:r w:rsidRPr="007E502B">
        <w:rPr>
          <w:rFonts w:ascii="宋体" w:hAnsi="宋体"/>
          <w:bCs/>
          <w:sz w:val="24"/>
          <w:szCs w:val="24"/>
        </w:rPr>
        <w:t>varying</w:t>
      </w:r>
      <w:r w:rsidRPr="007E502B">
        <w:rPr>
          <w:rFonts w:ascii="宋体" w:hAnsi="宋体" w:hint="eastAsia"/>
          <w:bCs/>
          <w:sz w:val="24"/>
          <w:szCs w:val="24"/>
        </w:rPr>
        <w:t>。</w:t>
      </w:r>
      <w:r w:rsidRPr="007E502B">
        <w:rPr>
          <w:rFonts w:ascii="宋体" w:hAnsi="宋体"/>
          <w:bCs/>
          <w:sz w:val="24"/>
          <w:szCs w:val="24"/>
        </w:rPr>
        <w:t>创建表格可以用上面提到的</w:t>
      </w:r>
      <w:r w:rsidRPr="00747A2F">
        <w:rPr>
          <w:rFonts w:hint="eastAsia"/>
          <w:sz w:val="24"/>
          <w:szCs w:val="24"/>
        </w:rPr>
        <w:t>Data</w:t>
      </w:r>
      <w:r w:rsidRPr="00747A2F">
        <w:rPr>
          <w:sz w:val="24"/>
          <w:szCs w:val="24"/>
        </w:rPr>
        <w:t xml:space="preserve"> Studio</w:t>
      </w:r>
      <w:r>
        <w:rPr>
          <w:sz w:val="24"/>
          <w:szCs w:val="24"/>
        </w:rPr>
        <w:t>软件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创建过程为可视化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较为方便快捷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具体过程不再赘述</w:t>
      </w:r>
      <w:r>
        <w:rPr>
          <w:rFonts w:hint="eastAsia"/>
          <w:sz w:val="24"/>
          <w:szCs w:val="24"/>
        </w:rPr>
        <w:t>。</w:t>
      </w:r>
    </w:p>
    <w:p w:rsidR="00CB59CA" w:rsidRDefault="00CB59CA" w:rsidP="0034358D">
      <w:pPr>
        <w:pStyle w:val="3"/>
      </w:pPr>
      <w:bookmarkStart w:id="15" w:name="_Toc76071565"/>
      <w:r>
        <w:t>生成数据</w:t>
      </w:r>
      <w:bookmarkEnd w:id="15"/>
      <w:r>
        <w:rPr>
          <w:rFonts w:hint="eastAsia"/>
        </w:rPr>
        <w:t xml:space="preserve"> </w:t>
      </w:r>
    </w:p>
    <w:p w:rsidR="00CB59CA" w:rsidRPr="007E502B" w:rsidRDefault="00CB59CA" w:rsidP="00FA7539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ab/>
        <w:t>表格建立好之后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还需要向其中添加数据</w:t>
      </w:r>
      <w:r w:rsidRPr="007E502B">
        <w:rPr>
          <w:rFonts w:ascii="宋体" w:hAnsi="宋体" w:hint="eastAsia"/>
          <w:sz w:val="24"/>
          <w:szCs w:val="24"/>
        </w:rPr>
        <w:t>。</w:t>
      </w:r>
      <w:r w:rsidRPr="007E502B">
        <w:rPr>
          <w:rFonts w:ascii="宋体" w:hAnsi="宋体"/>
          <w:sz w:val="24"/>
          <w:szCs w:val="24"/>
        </w:rPr>
        <w:t>对于student</w:t>
      </w:r>
      <w:r w:rsidRPr="007E502B">
        <w:rPr>
          <w:rFonts w:ascii="宋体" w:hAnsi="宋体" w:hint="eastAsia"/>
          <w:sz w:val="24"/>
          <w:szCs w:val="24"/>
        </w:rPr>
        <w:t>（学生）</w:t>
      </w:r>
      <w:r w:rsidRPr="007E502B">
        <w:rPr>
          <w:rFonts w:ascii="宋体" w:hAnsi="宋体"/>
          <w:sz w:val="24"/>
          <w:szCs w:val="24"/>
        </w:rPr>
        <w:t>表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id字段采用</w:t>
      </w:r>
      <w:r w:rsidRPr="007E502B">
        <w:rPr>
          <w:rFonts w:ascii="宋体" w:hAnsi="宋体" w:hint="eastAsia"/>
          <w:sz w:val="24"/>
          <w:szCs w:val="24"/>
        </w:rPr>
        <w:t>1</w:t>
      </w:r>
      <w:r w:rsidRPr="007E502B">
        <w:rPr>
          <w:rFonts w:ascii="宋体" w:hAnsi="宋体"/>
          <w:sz w:val="24"/>
          <w:szCs w:val="24"/>
        </w:rPr>
        <w:t>000</w:t>
      </w:r>
      <w:r w:rsidRPr="007E502B">
        <w:rPr>
          <w:rFonts w:ascii="宋体" w:hAnsi="宋体" w:hint="eastAsia"/>
          <w:sz w:val="24"/>
          <w:szCs w:val="24"/>
        </w:rPr>
        <w:t>~</w:t>
      </w:r>
      <w:r w:rsidRPr="007E502B">
        <w:rPr>
          <w:rFonts w:ascii="宋体" w:hAnsi="宋体"/>
          <w:sz w:val="24"/>
          <w:szCs w:val="24"/>
        </w:rPr>
        <w:t>9999随机数生成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然后去重即可</w:t>
      </w:r>
      <w:r w:rsidRPr="007E502B">
        <w:rPr>
          <w:rFonts w:ascii="宋体" w:hAnsi="宋体" w:hint="eastAsia"/>
          <w:sz w:val="24"/>
          <w:szCs w:val="24"/>
        </w:rPr>
        <w:t>；</w:t>
      </w:r>
      <w:r w:rsidRPr="007E502B">
        <w:rPr>
          <w:rFonts w:ascii="宋体" w:hAnsi="宋体"/>
          <w:sz w:val="24"/>
          <w:szCs w:val="24"/>
        </w:rPr>
        <w:t>name字段从网上名字生成器中随机生成</w:t>
      </w:r>
      <w:r w:rsidRPr="007E502B">
        <w:rPr>
          <w:rFonts w:ascii="宋体" w:hAnsi="宋体" w:hint="eastAsia"/>
          <w:sz w:val="24"/>
          <w:szCs w:val="24"/>
        </w:rPr>
        <w:t>；</w:t>
      </w:r>
      <w:r w:rsidRPr="007E502B">
        <w:rPr>
          <w:rFonts w:ascii="宋体" w:hAnsi="宋体"/>
          <w:sz w:val="24"/>
          <w:szCs w:val="24"/>
        </w:rPr>
        <w:t>class字段采用</w:t>
      </w:r>
      <w:r w:rsidRPr="007E502B">
        <w:rPr>
          <w:rFonts w:ascii="宋体" w:hAnsi="宋体" w:hint="eastAsia"/>
          <w:sz w:val="24"/>
          <w:szCs w:val="24"/>
        </w:rPr>
        <w:t>1~</w:t>
      </w:r>
      <w:r w:rsidRPr="007E502B">
        <w:rPr>
          <w:rFonts w:ascii="宋体" w:hAnsi="宋体"/>
          <w:sz w:val="24"/>
          <w:szCs w:val="24"/>
        </w:rPr>
        <w:t>10随机数生成</w:t>
      </w:r>
      <w:r w:rsidRPr="007E502B">
        <w:rPr>
          <w:rFonts w:ascii="宋体" w:hAnsi="宋体" w:hint="eastAsia"/>
          <w:sz w:val="24"/>
          <w:szCs w:val="24"/>
        </w:rPr>
        <w:t>；</w:t>
      </w:r>
      <w:r w:rsidRPr="007E502B">
        <w:rPr>
          <w:rFonts w:ascii="宋体" w:hAnsi="宋体"/>
          <w:sz w:val="24"/>
          <w:szCs w:val="24"/>
        </w:rPr>
        <w:t>成绩均采用</w:t>
      </w:r>
      <w:r w:rsidRPr="007E502B">
        <w:rPr>
          <w:rFonts w:ascii="宋体" w:hAnsi="宋体" w:hint="eastAsia"/>
          <w:sz w:val="24"/>
          <w:szCs w:val="24"/>
        </w:rPr>
        <w:t>0~</w:t>
      </w:r>
      <w:r w:rsidRPr="007E502B">
        <w:rPr>
          <w:rFonts w:ascii="宋体" w:hAnsi="宋体"/>
          <w:sz w:val="24"/>
          <w:szCs w:val="24"/>
        </w:rPr>
        <w:t>100随机数生成</w:t>
      </w:r>
      <w:r w:rsidRPr="007E502B">
        <w:rPr>
          <w:rFonts w:ascii="宋体" w:hAnsi="宋体" w:hint="eastAsia"/>
          <w:sz w:val="24"/>
          <w:szCs w:val="24"/>
        </w:rPr>
        <w:t>（其实采取正态分布生成更好，但是时间紧未在Ex</w:t>
      </w:r>
      <w:r w:rsidRPr="007E502B">
        <w:rPr>
          <w:rFonts w:ascii="宋体" w:hAnsi="宋体"/>
          <w:sz w:val="24"/>
          <w:szCs w:val="24"/>
        </w:rPr>
        <w:t>cel中实现</w:t>
      </w:r>
      <w:r w:rsidRPr="007E502B">
        <w:rPr>
          <w:rFonts w:ascii="宋体" w:hAnsi="宋体" w:hint="eastAsia"/>
          <w:sz w:val="24"/>
          <w:szCs w:val="24"/>
        </w:rPr>
        <w:t>）；password</w:t>
      </w:r>
      <w:r w:rsidRPr="007E502B">
        <w:rPr>
          <w:rFonts w:ascii="宋体" w:hAnsi="宋体"/>
          <w:sz w:val="24"/>
          <w:szCs w:val="24"/>
        </w:rPr>
        <w:t>与id相同</w:t>
      </w:r>
      <w:r w:rsidRPr="007E502B">
        <w:rPr>
          <w:rFonts w:ascii="宋体" w:hAnsi="宋体" w:hint="eastAsia"/>
          <w:sz w:val="24"/>
          <w:szCs w:val="24"/>
        </w:rPr>
        <w:t>。</w:t>
      </w:r>
      <w:r w:rsidRPr="007E502B">
        <w:rPr>
          <w:rFonts w:ascii="宋体" w:hAnsi="宋体"/>
          <w:sz w:val="24"/>
          <w:szCs w:val="24"/>
        </w:rPr>
        <w:t>对于teacher</w:t>
      </w:r>
      <w:r w:rsidRPr="007E502B">
        <w:rPr>
          <w:rFonts w:ascii="宋体" w:hAnsi="宋体" w:hint="eastAsia"/>
          <w:sz w:val="24"/>
          <w:szCs w:val="24"/>
        </w:rPr>
        <w:t>（老师）</w:t>
      </w:r>
      <w:r w:rsidRPr="007E502B">
        <w:rPr>
          <w:rFonts w:ascii="宋体" w:hAnsi="宋体"/>
          <w:sz w:val="24"/>
          <w:szCs w:val="24"/>
        </w:rPr>
        <w:t>表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生成方法与student</w:t>
      </w:r>
      <w:r w:rsidRPr="007E502B">
        <w:rPr>
          <w:rFonts w:ascii="宋体" w:hAnsi="宋体" w:hint="eastAsia"/>
          <w:sz w:val="24"/>
          <w:szCs w:val="24"/>
        </w:rPr>
        <w:t>（学生）表相同。</w:t>
      </w:r>
    </w:p>
    <w:p w:rsidR="00831FA6" w:rsidRDefault="00831FA6" w:rsidP="00FA7539">
      <w:pPr>
        <w:pStyle w:val="a0"/>
        <w:ind w:firstLineChars="0" w:firstLine="0"/>
        <w:rPr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ab/>
        <w:t>数据生成后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在</w:t>
      </w:r>
      <w:r w:rsidRPr="00747A2F">
        <w:rPr>
          <w:rFonts w:hint="eastAsia"/>
          <w:sz w:val="24"/>
          <w:szCs w:val="24"/>
        </w:rPr>
        <w:t>Data</w:t>
      </w:r>
      <w:r w:rsidRPr="00747A2F">
        <w:rPr>
          <w:sz w:val="24"/>
          <w:szCs w:val="24"/>
        </w:rPr>
        <w:t xml:space="preserve"> Studio</w:t>
      </w:r>
      <w:r>
        <w:rPr>
          <w:sz w:val="24"/>
          <w:szCs w:val="24"/>
        </w:rPr>
        <w:t>软件中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还可以通过</w:t>
      </w:r>
      <w:r>
        <w:rPr>
          <w:sz w:val="24"/>
          <w:szCs w:val="24"/>
        </w:rPr>
        <w:t>txt</w:t>
      </w:r>
      <w:r>
        <w:rPr>
          <w:sz w:val="24"/>
          <w:szCs w:val="24"/>
        </w:rPr>
        <w:t>等文件直接将数据导入到创建的数据</w:t>
      </w:r>
      <w:r w:rsidR="006D505E">
        <w:rPr>
          <w:sz w:val="24"/>
          <w:szCs w:val="24"/>
        </w:rPr>
        <w:t>库表格中</w:t>
      </w:r>
      <w:r w:rsidR="006D505E">
        <w:rPr>
          <w:rFonts w:hint="eastAsia"/>
          <w:sz w:val="24"/>
          <w:szCs w:val="24"/>
        </w:rPr>
        <w:t>，</w:t>
      </w:r>
      <w:r w:rsidR="006D505E">
        <w:rPr>
          <w:sz w:val="24"/>
          <w:szCs w:val="24"/>
        </w:rPr>
        <w:t>很是方便</w:t>
      </w:r>
      <w:r w:rsidR="006D505E">
        <w:rPr>
          <w:rFonts w:hint="eastAsia"/>
          <w:sz w:val="24"/>
          <w:szCs w:val="24"/>
        </w:rPr>
        <w:t>。</w:t>
      </w:r>
      <w:r w:rsidR="006D505E">
        <w:rPr>
          <w:sz w:val="24"/>
          <w:szCs w:val="24"/>
        </w:rPr>
        <w:t>下图是导入成功后的学生表与老师表</w:t>
      </w:r>
      <w:r w:rsidR="006D505E">
        <w:rPr>
          <w:rFonts w:hint="eastAsia"/>
          <w:sz w:val="24"/>
          <w:szCs w:val="24"/>
        </w:rPr>
        <w:t>：</w:t>
      </w:r>
    </w:p>
    <w:p w:rsidR="006D505E" w:rsidRDefault="006D505E" w:rsidP="00FA7539">
      <w:pPr>
        <w:pStyle w:val="a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学生表</w:t>
      </w:r>
      <w:r>
        <w:rPr>
          <w:rFonts w:hint="eastAsia"/>
          <w:sz w:val="24"/>
          <w:szCs w:val="24"/>
        </w:rPr>
        <w:t>：</w:t>
      </w:r>
    </w:p>
    <w:p w:rsidR="006D505E" w:rsidRDefault="00466AF6" w:rsidP="00FA7539">
      <w:pPr>
        <w:pStyle w:val="a0"/>
        <w:ind w:firstLineChars="0" w:firstLine="0"/>
        <w:rPr>
          <w:noProof/>
        </w:rPr>
      </w:pPr>
      <w:r w:rsidRPr="00ED2EA3">
        <w:rPr>
          <w:noProof/>
        </w:rPr>
        <w:lastRenderedPageBreak/>
        <w:drawing>
          <wp:inline distT="0" distB="0" distL="0" distR="0">
            <wp:extent cx="5276850" cy="297180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05E" w:rsidRDefault="006D505E" w:rsidP="00FA7539">
      <w:pPr>
        <w:pStyle w:val="a0"/>
        <w:ind w:firstLineChars="0" w:firstLine="0"/>
        <w:rPr>
          <w:noProof/>
          <w:sz w:val="24"/>
          <w:szCs w:val="24"/>
        </w:rPr>
      </w:pPr>
      <w:r w:rsidRPr="006D505E">
        <w:rPr>
          <w:noProof/>
          <w:sz w:val="24"/>
          <w:szCs w:val="24"/>
        </w:rPr>
        <w:t>老师表</w:t>
      </w:r>
      <w:r w:rsidRPr="006D505E">
        <w:rPr>
          <w:rFonts w:hint="eastAsia"/>
          <w:noProof/>
          <w:sz w:val="24"/>
          <w:szCs w:val="24"/>
        </w:rPr>
        <w:t>：</w:t>
      </w:r>
    </w:p>
    <w:p w:rsidR="0034358D" w:rsidRDefault="00466AF6" w:rsidP="00FA7539">
      <w:pPr>
        <w:pStyle w:val="a0"/>
        <w:ind w:firstLineChars="0" w:firstLine="0"/>
        <w:rPr>
          <w:noProof/>
        </w:rPr>
      </w:pPr>
      <w:r w:rsidRPr="00ED2EA3">
        <w:rPr>
          <w:noProof/>
        </w:rPr>
        <w:drawing>
          <wp:inline distT="0" distB="0" distL="0" distR="0">
            <wp:extent cx="5276850" cy="29718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58D" w:rsidRPr="0034358D" w:rsidRDefault="0034358D" w:rsidP="0034358D">
      <w:pPr>
        <w:pStyle w:val="2"/>
        <w:spacing w:before="90" w:after="90"/>
        <w:rPr>
          <w:sz w:val="28"/>
          <w:szCs w:val="28"/>
        </w:rPr>
      </w:pPr>
      <w:bookmarkStart w:id="16" w:name="_Toc76071566"/>
      <w:r w:rsidRPr="0034358D">
        <w:rPr>
          <w:rFonts w:hint="eastAsia"/>
          <w:sz w:val="28"/>
          <w:szCs w:val="28"/>
        </w:rPr>
        <w:t>成绩管理系统的设计</w:t>
      </w:r>
      <w:bookmarkEnd w:id="16"/>
    </w:p>
    <w:p w:rsidR="000B2374" w:rsidRDefault="000B2374" w:rsidP="000B2374">
      <w:pPr>
        <w:pStyle w:val="3"/>
      </w:pPr>
      <w:bookmarkStart w:id="17" w:name="_Toc76071567"/>
      <w:r>
        <w:rPr>
          <w:rFonts w:hint="eastAsia"/>
        </w:rPr>
        <w:t>连接数据库</w:t>
      </w:r>
      <w:bookmarkEnd w:id="17"/>
    </w:p>
    <w:p w:rsidR="000B2374" w:rsidRDefault="000B2374" w:rsidP="000B2374">
      <w:pPr>
        <w:pStyle w:val="a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首先最重要的是连接数据库</w:t>
      </w:r>
      <w:r>
        <w:rPr>
          <w:rFonts w:hint="eastAsia"/>
          <w:sz w:val="24"/>
          <w:szCs w:val="24"/>
        </w:rPr>
        <w:t>，</w:t>
      </w:r>
      <w:r w:rsidR="00206DED">
        <w:rPr>
          <w:rFonts w:hint="eastAsia"/>
          <w:sz w:val="24"/>
          <w:szCs w:val="24"/>
        </w:rPr>
        <w:t>下面是连接数据库最为重要的语句：</w:t>
      </w:r>
    </w:p>
    <w:p w:rsidR="00206DED" w:rsidRPr="00206DED" w:rsidRDefault="00206DED" w:rsidP="00206DED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        db=</w:t>
      </w:r>
      <w:r w:rsidRPr="00206DED">
        <w:rPr>
          <w:rFonts w:ascii="Consolas" w:hAnsi="Consolas" w:cs="宋体"/>
          <w:color w:val="569CD6"/>
          <w:kern w:val="0"/>
          <w:sz w:val="21"/>
          <w:szCs w:val="21"/>
        </w:rPr>
        <w:t>new</w:t>
      </w: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 OperationMySql();</w:t>
      </w:r>
    </w:p>
    <w:p w:rsidR="00206DED" w:rsidRPr="00206DED" w:rsidRDefault="00206DED" w:rsidP="00206DED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206DED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206DED">
        <w:rPr>
          <w:rFonts w:ascii="Consolas" w:hAnsi="Consolas" w:cs="宋体"/>
          <w:color w:val="6A9955"/>
          <w:kern w:val="0"/>
          <w:sz w:val="21"/>
          <w:szCs w:val="21"/>
        </w:rPr>
        <w:t>连接数据库</w:t>
      </w:r>
    </w:p>
    <w:p w:rsidR="00206DED" w:rsidRPr="00206DED" w:rsidRDefault="00206DED" w:rsidP="00206DED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        db.setDburl(</w:t>
      </w:r>
      <w:r w:rsidRPr="00206DED">
        <w:rPr>
          <w:rFonts w:ascii="Consolas" w:hAnsi="Consolas" w:cs="宋体"/>
          <w:color w:val="CE9178"/>
          <w:kern w:val="0"/>
          <w:sz w:val="21"/>
          <w:szCs w:val="21"/>
        </w:rPr>
        <w:t>"jdbc:postgresql://124.70.69.227:26000/studentinfo?ApplicationName=app1"</w:t>
      </w: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206DED" w:rsidRPr="00206DED" w:rsidRDefault="00206DED" w:rsidP="00206DED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206DED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206DED">
        <w:rPr>
          <w:rFonts w:ascii="Consolas" w:hAnsi="Consolas" w:cs="宋体"/>
          <w:color w:val="6A9955"/>
          <w:kern w:val="0"/>
          <w:sz w:val="21"/>
          <w:szCs w:val="21"/>
        </w:rPr>
        <w:t>加载驱动</w:t>
      </w:r>
    </w:p>
    <w:p w:rsidR="00206DED" w:rsidRPr="00206DED" w:rsidRDefault="00206DED" w:rsidP="00206DED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        db.setDbdriver(</w:t>
      </w:r>
      <w:r w:rsidRPr="00206DED">
        <w:rPr>
          <w:rFonts w:ascii="Consolas" w:hAnsi="Consolas" w:cs="宋体"/>
          <w:color w:val="CE9178"/>
          <w:kern w:val="0"/>
          <w:sz w:val="21"/>
          <w:szCs w:val="21"/>
        </w:rPr>
        <w:t>"org.postgresql.Driver"</w:t>
      </w: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206DED" w:rsidRPr="00206DED" w:rsidRDefault="00206DED" w:rsidP="00206DED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206DED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206DED">
        <w:rPr>
          <w:rFonts w:ascii="Consolas" w:hAnsi="Consolas" w:cs="宋体"/>
          <w:color w:val="6A9955"/>
          <w:kern w:val="0"/>
          <w:sz w:val="21"/>
          <w:szCs w:val="21"/>
        </w:rPr>
        <w:t>这里的用户名和密码是要和你的数据库对应的，也是唯一需要更改的地方</w:t>
      </w:r>
    </w:p>
    <w:p w:rsidR="00206DED" w:rsidRPr="00206DED" w:rsidRDefault="00206DED" w:rsidP="00206DED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        db.setUsername(</w:t>
      </w:r>
      <w:r w:rsidRPr="00206DED">
        <w:rPr>
          <w:rFonts w:ascii="Consolas" w:hAnsi="Consolas" w:cs="宋体"/>
          <w:color w:val="CE9178"/>
          <w:kern w:val="0"/>
          <w:sz w:val="21"/>
          <w:szCs w:val="21"/>
        </w:rPr>
        <w:t>"dbuser"</w:t>
      </w: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);db.setPassword(</w:t>
      </w:r>
      <w:r w:rsidRPr="00206DED">
        <w:rPr>
          <w:rFonts w:ascii="Consolas" w:hAnsi="Consolas" w:cs="宋体"/>
          <w:color w:val="CE9178"/>
          <w:kern w:val="0"/>
          <w:sz w:val="21"/>
          <w:szCs w:val="21"/>
        </w:rPr>
        <w:t>"Gauss#3demo"</w:t>
      </w: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206DED" w:rsidRPr="00206DED" w:rsidRDefault="00206DED" w:rsidP="00206DED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206DED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206DED">
        <w:rPr>
          <w:rFonts w:ascii="Consolas" w:hAnsi="Consolas" w:cs="宋体"/>
          <w:color w:val="6A9955"/>
          <w:kern w:val="0"/>
          <w:sz w:val="21"/>
          <w:szCs w:val="21"/>
        </w:rPr>
        <w:t>如果单击【退出】按钮则程序退出</w:t>
      </w:r>
    </w:p>
    <w:p w:rsidR="00206DED" w:rsidRDefault="00206DED" w:rsidP="000B2374">
      <w:pPr>
        <w:pStyle w:val="a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这里设置了数据库的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RL</w:t>
      </w:r>
      <w:r>
        <w:rPr>
          <w:rFonts w:hint="eastAsia"/>
          <w:sz w:val="24"/>
          <w:szCs w:val="24"/>
        </w:rPr>
        <w:t>、账号、密码，还有加载的驱动。</w:t>
      </w: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pengauss</w:t>
      </w:r>
      <w:r>
        <w:rPr>
          <w:rFonts w:hint="eastAsia"/>
          <w:sz w:val="24"/>
          <w:szCs w:val="24"/>
        </w:rPr>
        <w:t>的驱动是从官网下载的在</w:t>
      </w:r>
      <w:r>
        <w:rPr>
          <w:rFonts w:hint="eastAsia"/>
          <w:sz w:val="24"/>
          <w:szCs w:val="24"/>
        </w:rPr>
        <w:t>vscode</w:t>
      </w:r>
      <w:r>
        <w:rPr>
          <w:rFonts w:hint="eastAsia"/>
          <w:sz w:val="24"/>
          <w:szCs w:val="24"/>
        </w:rPr>
        <w:t>中需要将驱动加入到</w:t>
      </w:r>
      <w:r w:rsidRPr="00206DED">
        <w:rPr>
          <w:sz w:val="24"/>
          <w:szCs w:val="24"/>
        </w:rPr>
        <w:t>Referenced Libraries</w:t>
      </w:r>
      <w:r>
        <w:rPr>
          <w:sz w:val="24"/>
          <w:szCs w:val="24"/>
        </w:rPr>
        <w:t>中才能正常运行</w:t>
      </w:r>
      <w:r>
        <w:rPr>
          <w:rFonts w:hint="eastAsia"/>
          <w:sz w:val="24"/>
          <w:szCs w:val="24"/>
        </w:rPr>
        <w:t>。对于数据库的操作函数，都写在</w:t>
      </w:r>
      <w:r>
        <w:rPr>
          <w:sz w:val="24"/>
          <w:szCs w:val="24"/>
        </w:rPr>
        <w:t>Operation</w:t>
      </w:r>
      <w:r w:rsidRPr="00206DED">
        <w:rPr>
          <w:sz w:val="24"/>
          <w:szCs w:val="24"/>
        </w:rPr>
        <w:t>Sql</w:t>
      </w:r>
      <w:r>
        <w:rPr>
          <w:rFonts w:hint="eastAsia"/>
          <w:sz w:val="24"/>
          <w:szCs w:val="24"/>
        </w:rPr>
        <w:t>.</w:t>
      </w:r>
      <w:r w:rsidRPr="00206DED">
        <w:rPr>
          <w:sz w:val="24"/>
          <w:szCs w:val="24"/>
        </w:rPr>
        <w:t>java</w:t>
      </w:r>
      <w:r>
        <w:rPr>
          <w:sz w:val="24"/>
          <w:szCs w:val="24"/>
        </w:rPr>
        <w:t>中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对于每一项的操作下面介绍到了再详细解说</w:t>
      </w:r>
      <w:r>
        <w:rPr>
          <w:rFonts w:hint="eastAsia"/>
          <w:sz w:val="24"/>
          <w:szCs w:val="24"/>
        </w:rPr>
        <w:t>。</w:t>
      </w:r>
    </w:p>
    <w:p w:rsidR="00206DED" w:rsidRDefault="00206DED" w:rsidP="00206DED">
      <w:pPr>
        <w:pStyle w:val="3"/>
      </w:pPr>
      <w:bookmarkStart w:id="18" w:name="_Toc76071568"/>
      <w:r>
        <w:rPr>
          <w:rFonts w:hint="eastAsia"/>
        </w:rPr>
        <w:t>学生登录界面以及成绩界面的设计</w:t>
      </w:r>
      <w:bookmarkEnd w:id="18"/>
    </w:p>
    <w:p w:rsidR="00206DED" w:rsidRPr="007E502B" w:rsidRDefault="00206DED" w:rsidP="00206DED">
      <w:pPr>
        <w:pStyle w:val="a0"/>
        <w:ind w:firstLine="478"/>
        <w:rPr>
          <w:rFonts w:ascii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hint="eastAsia"/>
          <w:sz w:val="24"/>
          <w:szCs w:val="24"/>
        </w:rPr>
        <w:t>对于界面的设计，都采用了</w:t>
      </w:r>
      <w:r w:rsidRPr="007E502B">
        <w:rPr>
          <w:rFonts w:ascii="宋体" w:hAnsi="宋体" w:hint="eastAsia"/>
          <w:sz w:val="24"/>
          <w:szCs w:val="24"/>
        </w:rPr>
        <w:t>java</w:t>
      </w:r>
      <w:r w:rsidR="00897D2B" w:rsidRPr="007E502B">
        <w:rPr>
          <w:rFonts w:ascii="宋体" w:hAnsi="宋体" w:hint="eastAsia"/>
          <w:sz w:val="24"/>
          <w:szCs w:val="24"/>
        </w:rPr>
        <w:t>的</w:t>
      </w:r>
      <w:r w:rsidR="00897D2B" w:rsidRPr="007E502B">
        <w:rPr>
          <w:rStyle w:val="aff0"/>
          <w:rFonts w:ascii="宋体" w:hAnsi="宋体" w:cs="Arial"/>
          <w:i w:val="0"/>
          <w:iCs w:val="0"/>
          <w:sz w:val="24"/>
          <w:szCs w:val="24"/>
          <w:shd w:val="clear" w:color="auto" w:fill="FFFFFF"/>
        </w:rPr>
        <w:t>Swing包</w:t>
      </w:r>
      <w:r w:rsidR="00897D2B" w:rsidRPr="007E502B">
        <w:rPr>
          <w:rStyle w:val="aff0"/>
          <w:rFonts w:ascii="宋体" w:hAnsi="宋体" w:cs="Arial" w:hint="eastAsia"/>
          <w:i w:val="0"/>
          <w:iCs w:val="0"/>
          <w:sz w:val="24"/>
          <w:szCs w:val="24"/>
          <w:shd w:val="clear" w:color="auto" w:fill="FFFFFF"/>
        </w:rPr>
        <w:t>，Swing</w:t>
      </w:r>
      <w:r w:rsidR="00897D2B" w:rsidRPr="007E502B">
        <w:rPr>
          <w:rFonts w:ascii="宋体" w:hAnsi="宋体" w:cs="Arial"/>
          <w:color w:val="333333"/>
          <w:sz w:val="24"/>
          <w:szCs w:val="24"/>
          <w:shd w:val="clear" w:color="auto" w:fill="FFFFFF"/>
        </w:rPr>
        <w:t>是一个为Java设计的GUI工具包</w:t>
      </w:r>
      <w:r w:rsidR="00897D2B" w:rsidRPr="007E502B">
        <w:rPr>
          <w:rFonts w:ascii="宋体" w:hAnsi="宋体" w:cs="Arial" w:hint="eastAsia"/>
          <w:color w:val="333333"/>
          <w:sz w:val="24"/>
          <w:szCs w:val="24"/>
          <w:shd w:val="clear" w:color="auto" w:fill="FFFFFF"/>
        </w:rPr>
        <w:t>，</w:t>
      </w:r>
      <w:r w:rsidR="00897D2B" w:rsidRPr="007E502B">
        <w:rPr>
          <w:rFonts w:ascii="宋体" w:hAnsi="宋体" w:cs="Arial"/>
          <w:color w:val="333333"/>
          <w:sz w:val="24"/>
          <w:szCs w:val="24"/>
          <w:shd w:val="clear" w:color="auto" w:fill="FFFFFF"/>
        </w:rPr>
        <w:t>可以不算很方便的进行界面设计</w:t>
      </w:r>
      <w:r w:rsidR="00897D2B" w:rsidRPr="007E502B">
        <w:rPr>
          <w:rFonts w:ascii="宋体" w:hAnsi="宋体" w:cs="Arial" w:hint="eastAsia"/>
          <w:color w:val="333333"/>
          <w:sz w:val="24"/>
          <w:szCs w:val="24"/>
          <w:shd w:val="clear" w:color="auto" w:fill="FFFFFF"/>
        </w:rPr>
        <w:t>。</w:t>
      </w:r>
    </w:p>
    <w:p w:rsidR="00897D2B" w:rsidRPr="007E502B" w:rsidRDefault="00897D2B" w:rsidP="00206DED">
      <w:pPr>
        <w:pStyle w:val="a0"/>
        <w:ind w:firstLine="478"/>
        <w:rPr>
          <w:rFonts w:ascii="宋体" w:hAnsi="宋体"/>
          <w:sz w:val="24"/>
          <w:szCs w:val="24"/>
        </w:rPr>
      </w:pPr>
      <w:r w:rsidRPr="007E502B">
        <w:rPr>
          <w:rFonts w:ascii="宋体" w:hAnsi="宋体" w:hint="eastAsia"/>
          <w:sz w:val="24"/>
          <w:szCs w:val="24"/>
        </w:rPr>
        <w:t>对于学生，</w:t>
      </w:r>
      <w:r w:rsidR="0030513F" w:rsidRPr="007E502B">
        <w:rPr>
          <w:rFonts w:ascii="宋体" w:hAnsi="宋体" w:hint="eastAsia"/>
          <w:sz w:val="24"/>
          <w:szCs w:val="24"/>
        </w:rPr>
        <w:t>有</w:t>
      </w:r>
      <w:r w:rsidRPr="007E502B">
        <w:rPr>
          <w:rFonts w:ascii="宋体" w:hAnsi="宋体" w:hint="eastAsia"/>
          <w:sz w:val="24"/>
          <w:szCs w:val="24"/>
        </w:rPr>
        <w:t>L</w:t>
      </w:r>
      <w:r w:rsidRPr="007E502B">
        <w:rPr>
          <w:rFonts w:ascii="宋体" w:hAnsi="宋体"/>
          <w:sz w:val="24"/>
          <w:szCs w:val="24"/>
        </w:rPr>
        <w:t>ogin</w:t>
      </w:r>
      <w:r w:rsidRPr="007E502B">
        <w:rPr>
          <w:rFonts w:ascii="宋体" w:hAnsi="宋体" w:hint="eastAsia"/>
          <w:sz w:val="24"/>
          <w:szCs w:val="24"/>
        </w:rPr>
        <w:t>.</w:t>
      </w:r>
      <w:r w:rsidRPr="007E502B">
        <w:rPr>
          <w:rFonts w:ascii="宋体" w:hAnsi="宋体"/>
          <w:sz w:val="24"/>
          <w:szCs w:val="24"/>
        </w:rPr>
        <w:t>java</w:t>
      </w:r>
      <w:r w:rsidRPr="007E502B">
        <w:rPr>
          <w:rFonts w:ascii="宋体" w:hAnsi="宋体" w:hint="eastAsia"/>
          <w:sz w:val="24"/>
          <w:szCs w:val="24"/>
        </w:rPr>
        <w:t>、</w:t>
      </w:r>
      <w:r w:rsidRPr="007E502B">
        <w:rPr>
          <w:rFonts w:ascii="宋体" w:hAnsi="宋体"/>
          <w:sz w:val="24"/>
          <w:szCs w:val="24"/>
        </w:rPr>
        <w:t>ChangePassword.java</w:t>
      </w:r>
      <w:r w:rsidRPr="007E502B">
        <w:rPr>
          <w:rFonts w:ascii="宋体" w:hAnsi="宋体" w:hint="eastAsia"/>
          <w:sz w:val="24"/>
          <w:szCs w:val="24"/>
        </w:rPr>
        <w:t>、</w:t>
      </w:r>
      <w:r w:rsidRPr="007E502B">
        <w:rPr>
          <w:rFonts w:ascii="宋体" w:hAnsi="宋体"/>
          <w:sz w:val="24"/>
          <w:szCs w:val="24"/>
        </w:rPr>
        <w:t>studentGUI.java</w:t>
      </w:r>
      <w:r w:rsidR="0030513F" w:rsidRPr="007E502B">
        <w:rPr>
          <w:rFonts w:ascii="宋体" w:hAnsi="宋体"/>
          <w:sz w:val="24"/>
          <w:szCs w:val="24"/>
        </w:rPr>
        <w:t>这三个java文件</w:t>
      </w:r>
      <w:r w:rsidRPr="007E502B">
        <w:rPr>
          <w:rFonts w:ascii="宋体" w:hAnsi="宋体" w:hint="eastAsia"/>
          <w:sz w:val="24"/>
          <w:szCs w:val="24"/>
        </w:rPr>
        <w:t>。下面对其做一一说明。</w:t>
      </w:r>
    </w:p>
    <w:p w:rsidR="00897D2B" w:rsidRPr="007E502B" w:rsidRDefault="00897D2B" w:rsidP="00206DED">
      <w:pPr>
        <w:pStyle w:val="a0"/>
        <w:ind w:firstLine="478"/>
        <w:rPr>
          <w:rFonts w:ascii="宋体" w:hAnsi="宋体"/>
          <w:sz w:val="24"/>
          <w:szCs w:val="24"/>
        </w:rPr>
      </w:pPr>
      <w:r w:rsidRPr="007E502B">
        <w:rPr>
          <w:rFonts w:ascii="宋体" w:hAnsi="宋体" w:hint="eastAsia"/>
          <w:sz w:val="24"/>
          <w:szCs w:val="24"/>
        </w:rPr>
        <w:t>Login.</w:t>
      </w:r>
      <w:r w:rsidRPr="007E502B">
        <w:rPr>
          <w:rFonts w:ascii="宋体" w:hAnsi="宋体"/>
          <w:sz w:val="24"/>
          <w:szCs w:val="24"/>
        </w:rPr>
        <w:t>j</w:t>
      </w:r>
      <w:r w:rsidRPr="007E502B">
        <w:rPr>
          <w:rFonts w:ascii="宋体" w:hAnsi="宋体" w:hint="eastAsia"/>
          <w:sz w:val="24"/>
          <w:szCs w:val="24"/>
        </w:rPr>
        <w:t>ava，完成的是学生登录界面的设计，由于界面设计的不方便，登录界面也就没有花里胡哨，就两个提示输入学号密码的标签，后面对应两个文本框，还有三个按钮，登录界面如下：</w:t>
      </w:r>
    </w:p>
    <w:p w:rsidR="00897D2B" w:rsidRDefault="00466AF6" w:rsidP="00897D2B">
      <w:pPr>
        <w:pStyle w:val="a0"/>
        <w:ind w:firstLineChars="0" w:firstLine="0"/>
        <w:rPr>
          <w:noProof/>
        </w:rPr>
      </w:pPr>
      <w:r w:rsidRPr="00ED2EA3">
        <w:rPr>
          <w:noProof/>
        </w:rPr>
        <w:drawing>
          <wp:inline distT="0" distB="0" distL="0" distR="0">
            <wp:extent cx="5276850" cy="173990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D2B" w:rsidRPr="007E502B" w:rsidRDefault="00897D2B" w:rsidP="00897D2B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 w:hint="eastAsia"/>
          <w:sz w:val="24"/>
          <w:szCs w:val="24"/>
        </w:rPr>
        <w:t>其中，切换至教师登录界面，就可以转换成教师的登录界面。</w:t>
      </w:r>
    </w:p>
    <w:p w:rsidR="00897D2B" w:rsidRPr="007E502B" w:rsidRDefault="00897D2B" w:rsidP="00897D2B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>账号密码的匹配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是从用户名读取数据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再到数据库中去查询相关学生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如果没查到就是输入用户不存在</w:t>
      </w:r>
      <w:r w:rsidRPr="007E502B">
        <w:rPr>
          <w:rFonts w:ascii="宋体" w:hAnsi="宋体" w:hint="eastAsia"/>
          <w:sz w:val="24"/>
          <w:szCs w:val="24"/>
        </w:rPr>
        <w:t>；若查到了数据，还要去比较用户输入的密码与数据库中存储的密码是否相同，相同则跳转至student</w:t>
      </w:r>
      <w:r w:rsidRPr="007E502B">
        <w:rPr>
          <w:rFonts w:ascii="宋体" w:hAnsi="宋体"/>
          <w:sz w:val="24"/>
          <w:szCs w:val="24"/>
        </w:rPr>
        <w:t>GUI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不同则提示密码错误</w:t>
      </w:r>
      <w:r w:rsidRPr="007E502B">
        <w:rPr>
          <w:rFonts w:ascii="宋体" w:hAnsi="宋体" w:hint="eastAsia"/>
          <w:sz w:val="24"/>
          <w:szCs w:val="24"/>
        </w:rPr>
        <w:t>。</w:t>
      </w:r>
    </w:p>
    <w:p w:rsidR="00897D2B" w:rsidRPr="007E502B" w:rsidRDefault="00897D2B" w:rsidP="00897D2B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ab/>
        <w:t>StudentGUI.java,完成的是学生成绩的展现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由于此界面</w:t>
      </w:r>
      <w:r w:rsidR="00881B79" w:rsidRPr="007E502B">
        <w:rPr>
          <w:rFonts w:ascii="宋体" w:hAnsi="宋体"/>
          <w:sz w:val="24"/>
          <w:szCs w:val="24"/>
        </w:rPr>
        <w:t>需要添加的组件过多</w:t>
      </w:r>
      <w:r w:rsidR="00881B79" w:rsidRPr="007E502B">
        <w:rPr>
          <w:rFonts w:ascii="宋体" w:hAnsi="宋体" w:hint="eastAsia"/>
          <w:sz w:val="24"/>
          <w:szCs w:val="24"/>
        </w:rPr>
        <w:t>，</w:t>
      </w:r>
      <w:r w:rsidR="00881B79" w:rsidRPr="007E502B">
        <w:rPr>
          <w:rFonts w:ascii="宋体" w:hAnsi="宋体"/>
          <w:sz w:val="24"/>
          <w:szCs w:val="24"/>
        </w:rPr>
        <w:t>还是挺麻烦的</w:t>
      </w:r>
      <w:r w:rsidR="00881B79" w:rsidRPr="007E502B">
        <w:rPr>
          <w:rFonts w:ascii="宋体" w:hAnsi="宋体" w:hint="eastAsia"/>
          <w:sz w:val="24"/>
          <w:szCs w:val="24"/>
        </w:rPr>
        <w:t>。</w:t>
      </w:r>
      <w:r w:rsidR="00881B79" w:rsidRPr="007E502B">
        <w:rPr>
          <w:rFonts w:ascii="宋体" w:hAnsi="宋体"/>
          <w:sz w:val="24"/>
          <w:szCs w:val="24"/>
        </w:rPr>
        <w:t>不在赘述各个组件</w:t>
      </w:r>
      <w:r w:rsidR="00881B79" w:rsidRPr="007E502B">
        <w:rPr>
          <w:rFonts w:ascii="宋体" w:hAnsi="宋体" w:hint="eastAsia"/>
          <w:sz w:val="24"/>
          <w:szCs w:val="24"/>
        </w:rPr>
        <w:t>，</w:t>
      </w:r>
      <w:r w:rsidR="00881B79" w:rsidRPr="007E502B">
        <w:rPr>
          <w:rFonts w:ascii="宋体" w:hAnsi="宋体"/>
          <w:sz w:val="24"/>
          <w:szCs w:val="24"/>
        </w:rPr>
        <w:t>直接看成绩单界面图</w:t>
      </w:r>
      <w:r w:rsidR="00881B79" w:rsidRPr="007E502B">
        <w:rPr>
          <w:rFonts w:ascii="宋体" w:hAnsi="宋体" w:hint="eastAsia"/>
          <w:sz w:val="24"/>
          <w:szCs w:val="24"/>
        </w:rPr>
        <w:t>：</w:t>
      </w:r>
    </w:p>
    <w:p w:rsidR="00881B79" w:rsidRDefault="00466AF6" w:rsidP="00897D2B">
      <w:pPr>
        <w:pStyle w:val="a0"/>
        <w:ind w:firstLineChars="0" w:firstLine="0"/>
        <w:rPr>
          <w:noProof/>
        </w:rPr>
      </w:pPr>
      <w:r w:rsidRPr="00ED2EA3">
        <w:rPr>
          <w:noProof/>
        </w:rPr>
        <w:lastRenderedPageBreak/>
        <w:drawing>
          <wp:inline distT="0" distB="0" distL="0" distR="0">
            <wp:extent cx="5099050" cy="6121400"/>
            <wp:effectExtent l="0" t="0" r="635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612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B79" w:rsidRPr="007E502B" w:rsidRDefault="00881B79" w:rsidP="00897D2B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 w:hint="eastAsia"/>
          <w:sz w:val="24"/>
          <w:szCs w:val="24"/>
        </w:rPr>
        <w:t>图中的信息都是根据用户登录时的id进行查询得到的，关于排名，是根据用户的班级，再到数据库中查询进行计算得到的。</w:t>
      </w:r>
    </w:p>
    <w:p w:rsidR="00881B79" w:rsidRPr="007E502B" w:rsidRDefault="00881B79" w:rsidP="00897D2B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>点击退出界面就可以退出此界面</w:t>
      </w:r>
    </w:p>
    <w:p w:rsidR="00881B79" w:rsidRPr="007E502B" w:rsidRDefault="00881B79" w:rsidP="00897D2B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>点击更改密码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就会跳到changepassword界面</w:t>
      </w:r>
      <w:r w:rsidRPr="007E502B">
        <w:rPr>
          <w:rFonts w:ascii="宋体" w:hAnsi="宋体" w:hint="eastAsia"/>
          <w:sz w:val="24"/>
          <w:szCs w:val="24"/>
        </w:rPr>
        <w:t>。</w:t>
      </w:r>
    </w:p>
    <w:p w:rsidR="00881B79" w:rsidRPr="007E502B" w:rsidRDefault="00881B79" w:rsidP="00897D2B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ab/>
        <w:t>ChangePassword</w:t>
      </w:r>
      <w:r w:rsidRPr="007E502B">
        <w:rPr>
          <w:rFonts w:ascii="宋体" w:hAnsi="宋体" w:hint="eastAsia"/>
          <w:sz w:val="24"/>
          <w:szCs w:val="24"/>
        </w:rPr>
        <w:t>.</w:t>
      </w:r>
      <w:r w:rsidRPr="007E502B">
        <w:rPr>
          <w:rFonts w:ascii="宋体" w:hAnsi="宋体"/>
          <w:sz w:val="24"/>
          <w:szCs w:val="24"/>
        </w:rPr>
        <w:t>java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完成的是更改密码的功能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界面如下</w:t>
      </w:r>
      <w:r w:rsidRPr="007E502B">
        <w:rPr>
          <w:rFonts w:ascii="宋体" w:hAnsi="宋体" w:hint="eastAsia"/>
          <w:sz w:val="24"/>
          <w:szCs w:val="24"/>
        </w:rPr>
        <w:t>：</w:t>
      </w:r>
    </w:p>
    <w:p w:rsidR="00881B79" w:rsidRDefault="00466AF6" w:rsidP="00897D2B">
      <w:pPr>
        <w:pStyle w:val="a0"/>
        <w:ind w:firstLineChars="0" w:firstLine="0"/>
        <w:rPr>
          <w:noProof/>
        </w:rPr>
      </w:pPr>
      <w:r w:rsidRPr="00ED2EA3">
        <w:rPr>
          <w:noProof/>
        </w:rPr>
        <w:drawing>
          <wp:inline distT="0" distB="0" distL="0" distR="0">
            <wp:extent cx="5283200" cy="148590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B79" w:rsidRPr="007E502B" w:rsidRDefault="00881B79" w:rsidP="00897D2B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 w:hint="eastAsia"/>
          <w:sz w:val="24"/>
          <w:szCs w:val="24"/>
        </w:rPr>
        <w:lastRenderedPageBreak/>
        <w:t>对于原密码，要与数据库</w:t>
      </w:r>
      <w:r w:rsidR="0030513F" w:rsidRPr="007E502B">
        <w:rPr>
          <w:rFonts w:ascii="宋体" w:hAnsi="宋体" w:hint="eastAsia"/>
          <w:sz w:val="24"/>
          <w:szCs w:val="24"/>
        </w:rPr>
        <w:t>中的密码一致，否则无法修改</w:t>
      </w:r>
    </w:p>
    <w:p w:rsidR="0030513F" w:rsidRDefault="0030513F" w:rsidP="00897D2B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>对于两次输入的新密码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要保持一致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否则会弹窗提示两次输入的密码不一致</w:t>
      </w:r>
      <w:r w:rsidRPr="007E502B">
        <w:rPr>
          <w:rFonts w:ascii="宋体" w:hAnsi="宋体" w:hint="eastAsia"/>
          <w:sz w:val="24"/>
          <w:szCs w:val="24"/>
        </w:rPr>
        <w:t>。</w:t>
      </w:r>
    </w:p>
    <w:p w:rsidR="001C1B17" w:rsidRDefault="001C1B17" w:rsidP="00897D2B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更改密码的关键语句如下</w:t>
      </w:r>
      <w:r>
        <w:rPr>
          <w:rFonts w:ascii="宋体" w:hAnsi="宋体" w:hint="eastAsia"/>
          <w:sz w:val="24"/>
          <w:szCs w:val="24"/>
        </w:rPr>
        <w:t>：</w:t>
      </w:r>
    </w:p>
    <w:p w:rsidR="001C1B17" w:rsidRPr="001C1B17" w:rsidRDefault="001C1B17" w:rsidP="001C1B17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1C1B17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1C1B17">
        <w:rPr>
          <w:rFonts w:ascii="Consolas" w:hAnsi="Consolas" w:cs="宋体"/>
          <w:color w:val="569CD6"/>
          <w:kern w:val="0"/>
          <w:sz w:val="21"/>
          <w:szCs w:val="21"/>
        </w:rPr>
        <w:t>String</w:t>
      </w:r>
      <w:r w:rsidRPr="001C1B17">
        <w:rPr>
          <w:rFonts w:ascii="Consolas" w:hAnsi="Consolas" w:cs="宋体"/>
          <w:color w:val="D4D4D4"/>
          <w:kern w:val="0"/>
          <w:sz w:val="21"/>
          <w:szCs w:val="21"/>
        </w:rPr>
        <w:t> sql = </w:t>
      </w:r>
      <w:r w:rsidRPr="001C1B17">
        <w:rPr>
          <w:rFonts w:ascii="Consolas" w:hAnsi="Consolas" w:cs="宋体"/>
          <w:color w:val="CE9178"/>
          <w:kern w:val="0"/>
          <w:sz w:val="21"/>
          <w:szCs w:val="21"/>
        </w:rPr>
        <w:t>"update student set "</w:t>
      </w:r>
      <w:r w:rsidRPr="001C1B17">
        <w:rPr>
          <w:rFonts w:ascii="Consolas" w:hAnsi="Consolas" w:cs="宋体"/>
          <w:color w:val="D4D4D4"/>
          <w:kern w:val="0"/>
          <w:sz w:val="21"/>
          <w:szCs w:val="21"/>
        </w:rPr>
        <w:t> + </w:t>
      </w:r>
      <w:r w:rsidRPr="001C1B17">
        <w:rPr>
          <w:rFonts w:ascii="Consolas" w:hAnsi="Consolas" w:cs="宋体"/>
          <w:color w:val="CE9178"/>
          <w:kern w:val="0"/>
          <w:sz w:val="21"/>
          <w:szCs w:val="21"/>
        </w:rPr>
        <w:t>"password"</w:t>
      </w:r>
      <w:r w:rsidRPr="001C1B17">
        <w:rPr>
          <w:rFonts w:ascii="Consolas" w:hAnsi="Consolas" w:cs="宋体"/>
          <w:color w:val="D4D4D4"/>
          <w:kern w:val="0"/>
          <w:sz w:val="21"/>
          <w:szCs w:val="21"/>
        </w:rPr>
        <w:t> + </w:t>
      </w:r>
      <w:r w:rsidRPr="001C1B17">
        <w:rPr>
          <w:rFonts w:ascii="Consolas" w:hAnsi="Consolas" w:cs="宋体"/>
          <w:color w:val="CE9178"/>
          <w:kern w:val="0"/>
          <w:sz w:val="21"/>
          <w:szCs w:val="21"/>
        </w:rPr>
        <w:t>" = ? where ID = ?"</w:t>
      </w:r>
      <w:r w:rsidRPr="001C1B17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30513F" w:rsidRPr="007E502B" w:rsidRDefault="0030513F" w:rsidP="00897D2B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>当上面条件都完成是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就可以对于数据库中的这个同学的密码进行修改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修改才做在OperationSql</w:t>
      </w:r>
      <w:r w:rsidRPr="007E502B">
        <w:rPr>
          <w:rFonts w:ascii="宋体" w:hAnsi="宋体" w:hint="eastAsia"/>
          <w:sz w:val="24"/>
          <w:szCs w:val="24"/>
        </w:rPr>
        <w:t>.</w:t>
      </w:r>
      <w:r w:rsidRPr="007E502B">
        <w:rPr>
          <w:rFonts w:ascii="宋体" w:hAnsi="宋体"/>
          <w:sz w:val="24"/>
          <w:szCs w:val="24"/>
        </w:rPr>
        <w:t>java中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就是把信息拼成sql语句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再传给数据库执行即可</w:t>
      </w:r>
      <w:r w:rsidRPr="007E502B">
        <w:rPr>
          <w:rFonts w:ascii="宋体" w:hAnsi="宋体" w:hint="eastAsia"/>
          <w:sz w:val="24"/>
          <w:szCs w:val="24"/>
        </w:rPr>
        <w:t>。</w:t>
      </w:r>
    </w:p>
    <w:p w:rsidR="00206DED" w:rsidRDefault="0030513F" w:rsidP="000B2374">
      <w:pPr>
        <w:pStyle w:val="a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整体就是学生操作的各个界面，我并没有设计学生的注册界面，自己的想法就是学生的添加删除都应该由来时来操作，学生应该只需要查询即可，学生的账号都是由老师发放。</w:t>
      </w:r>
    </w:p>
    <w:p w:rsidR="0030513F" w:rsidRDefault="0030513F" w:rsidP="0030513F">
      <w:pPr>
        <w:pStyle w:val="3"/>
      </w:pPr>
      <w:bookmarkStart w:id="19" w:name="_Toc76071569"/>
      <w:r>
        <w:rPr>
          <w:rFonts w:hint="eastAsia"/>
        </w:rPr>
        <w:t>老师登录界面以及操作界面的设计</w:t>
      </w:r>
      <w:bookmarkEnd w:id="19"/>
    </w:p>
    <w:p w:rsidR="0030513F" w:rsidRDefault="00E124B2" w:rsidP="000B2374">
      <w:pPr>
        <w:pStyle w:val="a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对于老师，有</w:t>
      </w:r>
      <w:r>
        <w:rPr>
          <w:rFonts w:hint="eastAsia"/>
          <w:sz w:val="24"/>
          <w:szCs w:val="24"/>
        </w:rPr>
        <w:t>teacher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ogin.</w:t>
      </w:r>
      <w:r>
        <w:rPr>
          <w:sz w:val="24"/>
          <w:szCs w:val="24"/>
        </w:rPr>
        <w:t>java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teacherGUI.java</w:t>
      </w:r>
      <w:r>
        <w:rPr>
          <w:sz w:val="24"/>
          <w:szCs w:val="24"/>
        </w:rPr>
        <w:t>两个</w:t>
      </w:r>
      <w:r>
        <w:rPr>
          <w:sz w:val="24"/>
          <w:szCs w:val="24"/>
        </w:rPr>
        <w:t>java</w:t>
      </w:r>
      <w:r>
        <w:rPr>
          <w:sz w:val="24"/>
          <w:szCs w:val="24"/>
        </w:rPr>
        <w:t>文件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下面对其进行一一解释</w:t>
      </w:r>
      <w:r>
        <w:rPr>
          <w:rFonts w:hint="eastAsia"/>
          <w:sz w:val="24"/>
          <w:szCs w:val="24"/>
        </w:rPr>
        <w:t>。</w:t>
      </w:r>
    </w:p>
    <w:p w:rsidR="00E124B2" w:rsidRDefault="00E124B2" w:rsidP="000B2374">
      <w:pPr>
        <w:pStyle w:val="a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  <w:t>TeacherLogin.java,</w:t>
      </w:r>
      <w:r>
        <w:rPr>
          <w:sz w:val="24"/>
          <w:szCs w:val="24"/>
        </w:rPr>
        <w:t>实现的是教师的登录功能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与学生的类似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不在过多解释</w:t>
      </w:r>
      <w:r>
        <w:rPr>
          <w:rFonts w:hint="eastAsia"/>
          <w:sz w:val="24"/>
          <w:szCs w:val="24"/>
        </w:rPr>
        <w:t>：</w:t>
      </w:r>
    </w:p>
    <w:p w:rsidR="00E124B2" w:rsidRDefault="00466AF6" w:rsidP="000B2374">
      <w:pPr>
        <w:pStyle w:val="a0"/>
        <w:ind w:firstLineChars="0" w:firstLine="0"/>
        <w:rPr>
          <w:noProof/>
        </w:rPr>
      </w:pPr>
      <w:r w:rsidRPr="00ED2EA3">
        <w:rPr>
          <w:noProof/>
        </w:rPr>
        <w:drawing>
          <wp:inline distT="0" distB="0" distL="0" distR="0">
            <wp:extent cx="5276850" cy="173990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4B2" w:rsidRPr="007E502B" w:rsidRDefault="00E124B2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 w:hint="eastAsia"/>
          <w:sz w:val="24"/>
          <w:szCs w:val="24"/>
        </w:rPr>
        <w:t>当然从教师的登录界面也可以切换到学生的界面。</w:t>
      </w:r>
    </w:p>
    <w:p w:rsidR="00E124B2" w:rsidRDefault="00E124B2" w:rsidP="000B2374">
      <w:pPr>
        <w:pStyle w:val="a0"/>
        <w:ind w:firstLineChars="0" w:firstLine="0"/>
        <w:rPr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ab/>
      </w:r>
      <w:r>
        <w:rPr>
          <w:sz w:val="24"/>
          <w:szCs w:val="24"/>
        </w:rPr>
        <w:t>teacherGUI.java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实现的是教师的许多功能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界面的设计与代码书写及其的复杂</w:t>
      </w:r>
      <w:r>
        <w:rPr>
          <w:rFonts w:hint="eastAsia"/>
          <w:sz w:val="24"/>
          <w:szCs w:val="24"/>
        </w:rPr>
        <w:t>（头秃），下面对每一个功能进行展示：</w:t>
      </w:r>
    </w:p>
    <w:p w:rsidR="00F06A09" w:rsidRPr="00F06A09" w:rsidRDefault="00E124B2" w:rsidP="00CF50BE">
      <w:pPr>
        <w:pStyle w:val="a0"/>
        <w:tabs>
          <w:tab w:val="clear" w:pos="357"/>
        </w:tabs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首先是添加学生</w:t>
      </w:r>
    </w:p>
    <w:p w:rsidR="00E124B2" w:rsidRDefault="00466AF6" w:rsidP="000B2374">
      <w:pPr>
        <w:pStyle w:val="a0"/>
        <w:ind w:firstLineChars="0" w:firstLine="0"/>
        <w:rPr>
          <w:noProof/>
        </w:rPr>
      </w:pPr>
      <w:r w:rsidRPr="00ED2EA3">
        <w:rPr>
          <w:noProof/>
        </w:rPr>
        <w:lastRenderedPageBreak/>
        <w:drawing>
          <wp:inline distT="0" distB="0" distL="0" distR="0">
            <wp:extent cx="3784600" cy="2616200"/>
            <wp:effectExtent l="0" t="0" r="635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4B2" w:rsidRPr="007E502B" w:rsidRDefault="00E124B2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 w:hint="eastAsia"/>
          <w:sz w:val="24"/>
          <w:szCs w:val="24"/>
        </w:rPr>
        <w:t>对于添加，</w:t>
      </w:r>
      <w:r w:rsidR="00F06A09" w:rsidRPr="007E502B">
        <w:rPr>
          <w:rFonts w:ascii="宋体" w:hAnsi="宋体" w:hint="eastAsia"/>
          <w:sz w:val="24"/>
          <w:szCs w:val="24"/>
        </w:rPr>
        <w:t>学号和姓名不能为空，班级默认为老师的班级，成绩可以为空（可以在之后的更新中进行修改）。新插入的学生的密码默认为学号，已在界面中提示。关于向数据库中添加数据，核心语句为：</w:t>
      </w:r>
    </w:p>
    <w:p w:rsidR="00F06A09" w:rsidRPr="00F06A09" w:rsidRDefault="00F06A09" w:rsidP="00F06A09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F06A09">
        <w:rPr>
          <w:rFonts w:ascii="Consolas" w:hAnsi="Consolas" w:cs="宋体"/>
          <w:color w:val="D4D4D4"/>
          <w:kern w:val="0"/>
          <w:sz w:val="21"/>
          <w:szCs w:val="21"/>
        </w:rPr>
        <w:t>           stmt = conn.prepareStatement(</w:t>
      </w:r>
      <w:r w:rsidRPr="00F06A09">
        <w:rPr>
          <w:rFonts w:ascii="Consolas" w:hAnsi="Consolas" w:cs="宋体"/>
          <w:color w:val="CE9178"/>
          <w:kern w:val="0"/>
          <w:sz w:val="21"/>
          <w:szCs w:val="21"/>
        </w:rPr>
        <w:t>"insert into student values(?,?,?,?,?,?,?)"</w:t>
      </w:r>
      <w:r w:rsidRPr="00F06A09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F06A09" w:rsidRPr="007E502B" w:rsidRDefault="00F06A09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 w:hint="eastAsia"/>
          <w:sz w:val="24"/>
          <w:szCs w:val="24"/>
        </w:rPr>
        <w:t>只要将？替换成刚才文本框中输入的数据即可（成绩为空则替换为null）。</w:t>
      </w:r>
    </w:p>
    <w:p w:rsidR="00F06A09" w:rsidRPr="007E502B" w:rsidRDefault="00F06A09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ab/>
        <w:t>然后是删除学生</w:t>
      </w:r>
      <w:r w:rsidRPr="007E502B">
        <w:rPr>
          <w:rFonts w:ascii="宋体" w:hAnsi="宋体" w:hint="eastAsia"/>
          <w:sz w:val="24"/>
          <w:szCs w:val="24"/>
        </w:rPr>
        <w:t>：</w:t>
      </w:r>
    </w:p>
    <w:p w:rsidR="00F06A09" w:rsidRDefault="00466AF6" w:rsidP="000B2374">
      <w:pPr>
        <w:pStyle w:val="a0"/>
        <w:ind w:firstLineChars="0" w:firstLine="0"/>
        <w:rPr>
          <w:noProof/>
        </w:rPr>
      </w:pPr>
      <w:r w:rsidRPr="00ED2EA3">
        <w:rPr>
          <w:noProof/>
        </w:rPr>
        <w:drawing>
          <wp:inline distT="0" distB="0" distL="0" distR="0">
            <wp:extent cx="5283200" cy="3651250"/>
            <wp:effectExtent l="0" t="0" r="0" b="635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A09" w:rsidRPr="007E502B" w:rsidRDefault="00BF67C7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 w:hint="eastAsia"/>
          <w:sz w:val="24"/>
          <w:szCs w:val="24"/>
        </w:rPr>
        <w:t>删除学生是需要知道学生的学号（学号为主码），点击重置后再输入想要删除的学生学号即可。</w:t>
      </w:r>
      <w:r w:rsidR="00623499">
        <w:rPr>
          <w:rFonts w:ascii="宋体" w:hAnsi="宋体" w:hint="eastAsia"/>
          <w:sz w:val="24"/>
          <w:szCs w:val="24"/>
        </w:rPr>
        <w:t>如果没有该学号就会报错提示没有该学生。</w:t>
      </w:r>
      <w:r w:rsidRPr="007E502B">
        <w:rPr>
          <w:rFonts w:ascii="宋体" w:hAnsi="宋体" w:hint="eastAsia"/>
          <w:sz w:val="24"/>
          <w:szCs w:val="24"/>
        </w:rPr>
        <w:t>删除操作最主要的代码如下：</w:t>
      </w:r>
    </w:p>
    <w:p w:rsidR="00BF67C7" w:rsidRPr="00BF67C7" w:rsidRDefault="00BF67C7" w:rsidP="00BF67C7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BF67C7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           stmt = conn.prepareStatement(</w:t>
      </w:r>
      <w:r w:rsidRPr="00BF67C7">
        <w:rPr>
          <w:rFonts w:ascii="Consolas" w:hAnsi="Consolas" w:cs="宋体"/>
          <w:color w:val="CE9178"/>
          <w:kern w:val="0"/>
          <w:sz w:val="21"/>
          <w:szCs w:val="21"/>
        </w:rPr>
        <w:t>"delete from student where ID = ?"</w:t>
      </w:r>
      <w:r w:rsidRPr="00BF67C7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CF50BE" w:rsidRPr="00337191" w:rsidRDefault="00BF67C7" w:rsidP="000B2374">
      <w:pPr>
        <w:pStyle w:val="a0"/>
        <w:ind w:firstLineChars="0" w:firstLine="0"/>
        <w:rPr>
          <w:rFonts w:ascii="宋体" w:hAnsi="宋体" w:hint="eastAsia"/>
          <w:sz w:val="24"/>
          <w:szCs w:val="24"/>
        </w:rPr>
      </w:pPr>
      <w:r w:rsidRPr="007E502B">
        <w:rPr>
          <w:rFonts w:ascii="宋体" w:hAnsi="宋体" w:hint="eastAsia"/>
          <w:sz w:val="24"/>
          <w:szCs w:val="24"/>
        </w:rPr>
        <w:t>只要将？替换成输入的学号即可。</w:t>
      </w:r>
      <w:r w:rsidR="00623499">
        <w:rPr>
          <w:rFonts w:ascii="宋体" w:hAnsi="宋体" w:hint="eastAsia"/>
          <w:sz w:val="24"/>
          <w:szCs w:val="24"/>
        </w:rPr>
        <w:t>再执行操作就行了</w:t>
      </w:r>
    </w:p>
    <w:p w:rsidR="00BF67C7" w:rsidRPr="007E502B" w:rsidRDefault="00337191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 w:rsidR="00BF67C7" w:rsidRPr="007E502B">
        <w:rPr>
          <w:rFonts w:ascii="宋体" w:hAnsi="宋体"/>
          <w:sz w:val="24"/>
          <w:szCs w:val="24"/>
        </w:rPr>
        <w:t>更新信息</w:t>
      </w:r>
      <w:r w:rsidR="00BF67C7" w:rsidRPr="007E502B">
        <w:rPr>
          <w:rFonts w:ascii="宋体" w:hAnsi="宋体" w:hint="eastAsia"/>
          <w:sz w:val="24"/>
          <w:szCs w:val="24"/>
        </w:rPr>
        <w:t>：</w:t>
      </w:r>
    </w:p>
    <w:p w:rsidR="00BF67C7" w:rsidRDefault="00466AF6" w:rsidP="000B2374">
      <w:pPr>
        <w:pStyle w:val="a0"/>
        <w:ind w:firstLineChars="0" w:firstLine="0"/>
        <w:rPr>
          <w:noProof/>
        </w:rPr>
      </w:pPr>
      <w:r w:rsidRPr="00ED2EA3">
        <w:rPr>
          <w:noProof/>
        </w:rPr>
        <w:drawing>
          <wp:inline distT="0" distB="0" distL="0" distR="0">
            <wp:extent cx="5283200" cy="3651250"/>
            <wp:effectExtent l="0" t="0" r="0" b="635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7C7" w:rsidRDefault="00BF67C7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 w:hint="eastAsia"/>
          <w:sz w:val="24"/>
          <w:szCs w:val="24"/>
        </w:rPr>
        <w:t>对于更新首先是要输入想要更新的学生的学号，然后可以选择想要更新的字段</w:t>
      </w:r>
      <w:r w:rsidR="000B6F29" w:rsidRPr="007E502B">
        <w:rPr>
          <w:rFonts w:ascii="宋体" w:hAnsi="宋体" w:hint="eastAsia"/>
          <w:sz w:val="24"/>
          <w:szCs w:val="24"/>
        </w:rPr>
        <w:t>，</w:t>
      </w:r>
      <w:r w:rsidR="00623499">
        <w:rPr>
          <w:rFonts w:ascii="宋体" w:hAnsi="宋体" w:hint="eastAsia"/>
          <w:sz w:val="24"/>
          <w:szCs w:val="24"/>
        </w:rPr>
        <w:t>点击重置就可以清除嗲文本框的中内容，</w:t>
      </w:r>
      <w:r w:rsidR="000B6F29" w:rsidRPr="007E502B">
        <w:rPr>
          <w:rFonts w:ascii="宋体" w:hAnsi="宋体" w:hint="eastAsia"/>
          <w:sz w:val="24"/>
          <w:szCs w:val="24"/>
        </w:rPr>
        <w:t>再输入想要更新的内容即可。</w:t>
      </w:r>
      <w:r w:rsidR="003A7F9C">
        <w:rPr>
          <w:rFonts w:ascii="宋体" w:hAnsi="宋体" w:hint="eastAsia"/>
          <w:sz w:val="24"/>
          <w:szCs w:val="24"/>
        </w:rPr>
        <w:t>更新最主要的代码如下：</w:t>
      </w:r>
    </w:p>
    <w:p w:rsidR="003A7F9C" w:rsidRPr="003A7F9C" w:rsidRDefault="003A7F9C" w:rsidP="003A7F9C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3A7F9C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3A7F9C">
        <w:rPr>
          <w:rFonts w:ascii="Consolas" w:hAnsi="Consolas" w:cs="宋体"/>
          <w:color w:val="569CD6"/>
          <w:kern w:val="0"/>
          <w:sz w:val="21"/>
          <w:szCs w:val="21"/>
        </w:rPr>
        <w:t>String</w:t>
      </w:r>
      <w:r w:rsidRPr="003A7F9C">
        <w:rPr>
          <w:rFonts w:ascii="Consolas" w:hAnsi="Consolas" w:cs="宋体"/>
          <w:color w:val="D4D4D4"/>
          <w:kern w:val="0"/>
          <w:sz w:val="21"/>
          <w:szCs w:val="21"/>
        </w:rPr>
        <w:t> sql = </w:t>
      </w:r>
      <w:r w:rsidRPr="003A7F9C">
        <w:rPr>
          <w:rFonts w:ascii="Consolas" w:hAnsi="Consolas" w:cs="宋体"/>
          <w:color w:val="CE9178"/>
          <w:kern w:val="0"/>
          <w:sz w:val="21"/>
          <w:szCs w:val="21"/>
        </w:rPr>
        <w:t>"update student set "</w:t>
      </w:r>
      <w:r w:rsidRPr="003A7F9C">
        <w:rPr>
          <w:rFonts w:ascii="Consolas" w:hAnsi="Consolas" w:cs="宋体"/>
          <w:color w:val="D4D4D4"/>
          <w:kern w:val="0"/>
          <w:sz w:val="21"/>
          <w:szCs w:val="21"/>
        </w:rPr>
        <w:t> + UpdateItem + </w:t>
      </w:r>
      <w:r w:rsidRPr="003A7F9C">
        <w:rPr>
          <w:rFonts w:ascii="Consolas" w:hAnsi="Consolas" w:cs="宋体"/>
          <w:color w:val="CE9178"/>
          <w:kern w:val="0"/>
          <w:sz w:val="21"/>
          <w:szCs w:val="21"/>
        </w:rPr>
        <w:t>" = ? where ID = ?"</w:t>
      </w:r>
      <w:r w:rsidRPr="003A7F9C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623499" w:rsidRDefault="003A7F9C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其中，Up</w:t>
      </w:r>
      <w:r>
        <w:rPr>
          <w:rFonts w:ascii="宋体" w:hAnsi="宋体"/>
          <w:sz w:val="24"/>
          <w:szCs w:val="24"/>
        </w:rPr>
        <w:t>dateItem是上面选择的想要更新的字段</w:t>
      </w:r>
      <w:r>
        <w:rPr>
          <w:rFonts w:ascii="宋体" w:hAnsi="宋体" w:hint="eastAsia"/>
          <w:sz w:val="24"/>
          <w:szCs w:val="24"/>
        </w:rPr>
        <w:t>，</w:t>
      </w:r>
      <w:r w:rsidR="00623499">
        <w:rPr>
          <w:rFonts w:ascii="宋体" w:hAnsi="宋体" w:hint="eastAsia"/>
          <w:sz w:val="24"/>
          <w:szCs w:val="24"/>
        </w:rPr>
        <w:t>替换掉第一个的 ？，第二个？是用户登录的id，然后执行该操作即可。</w:t>
      </w:r>
    </w:p>
    <w:p w:rsidR="00623499" w:rsidRDefault="00623499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查找记录</w:t>
      </w:r>
    </w:p>
    <w:p w:rsidR="00623499" w:rsidRPr="003A7F9C" w:rsidRDefault="00466AF6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bookmarkStart w:id="20" w:name="_GoBack"/>
      <w:r w:rsidRPr="004E4204">
        <w:rPr>
          <w:noProof/>
        </w:rPr>
        <w:lastRenderedPageBreak/>
        <w:drawing>
          <wp:inline distT="0" distB="0" distL="0" distR="0">
            <wp:extent cx="4311650" cy="297180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090" cy="29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 w:rsidR="003A7F9C" w:rsidRDefault="00857DEC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对于查找，可以通过学号、姓名、班级、各科成绩（默认是查询比输入成绩还高的人）来查询数据，也可以选择多个条件进行查询。下面是查询的关键代码：</w:t>
      </w:r>
    </w:p>
    <w:p w:rsidR="00857DEC" w:rsidRPr="00857DEC" w:rsidRDefault="00857DEC" w:rsidP="00857DEC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857DEC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857DEC">
        <w:rPr>
          <w:rFonts w:ascii="Consolas" w:hAnsi="Consolas" w:cs="宋体"/>
          <w:color w:val="569CD6"/>
          <w:kern w:val="0"/>
          <w:sz w:val="21"/>
          <w:szCs w:val="21"/>
        </w:rPr>
        <w:t>String</w:t>
      </w:r>
      <w:r w:rsidRPr="00857DEC">
        <w:rPr>
          <w:rFonts w:ascii="Consolas" w:hAnsi="Consolas" w:cs="宋体"/>
          <w:color w:val="D4D4D4"/>
          <w:kern w:val="0"/>
          <w:sz w:val="21"/>
          <w:szCs w:val="21"/>
        </w:rPr>
        <w:t> sql = </w:t>
      </w:r>
      <w:r w:rsidRPr="00857DEC">
        <w:rPr>
          <w:rFonts w:ascii="Consolas" w:hAnsi="Consolas" w:cs="宋体"/>
          <w:color w:val="CE9178"/>
          <w:kern w:val="0"/>
          <w:sz w:val="21"/>
          <w:szCs w:val="21"/>
        </w:rPr>
        <w:t>"select * from student where ID like ? and Name like ? and class like ? and Chinese &gt;= ? "</w:t>
      </w:r>
      <w:r w:rsidRPr="00857DEC">
        <w:rPr>
          <w:rFonts w:ascii="Consolas" w:hAnsi="Consolas" w:cs="宋体"/>
          <w:color w:val="D4D4D4"/>
          <w:kern w:val="0"/>
          <w:sz w:val="21"/>
          <w:szCs w:val="21"/>
        </w:rPr>
        <w:t> +</w:t>
      </w:r>
    </w:p>
    <w:p w:rsidR="00857DEC" w:rsidRPr="00857DEC" w:rsidRDefault="00857DEC" w:rsidP="00857DEC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857DEC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857DEC">
        <w:rPr>
          <w:rFonts w:ascii="Consolas" w:hAnsi="Consolas" w:cs="宋体"/>
          <w:color w:val="CE9178"/>
          <w:kern w:val="0"/>
          <w:sz w:val="21"/>
          <w:szCs w:val="21"/>
        </w:rPr>
        <w:t>"and Math &gt;= ? and English &gt;= ? order by ID asc"</w:t>
      </w:r>
      <w:r w:rsidRPr="00857DEC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1C1B17" w:rsidRDefault="00857DEC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对于没有选中的条件，？替换为</w:t>
      </w:r>
      <w:r w:rsidR="001C1B17">
        <w:rPr>
          <w:rFonts w:ascii="宋体" w:hAnsi="宋体" w:hint="eastAsia"/>
          <w:sz w:val="24"/>
          <w:szCs w:val="24"/>
        </w:rPr>
        <w:t>%，表示都选中，对于选中的条件，只要将？替换成输入的数据即可。</w:t>
      </w:r>
      <w:r w:rsidR="001C1B17">
        <w:rPr>
          <w:rFonts w:ascii="宋体" w:hAnsi="宋体"/>
          <w:sz w:val="24"/>
          <w:szCs w:val="24"/>
        </w:rPr>
        <w:t>把sql语句拼凑成功后再运行就可以了</w:t>
      </w:r>
      <w:r w:rsidR="001C1B17">
        <w:rPr>
          <w:rFonts w:ascii="宋体" w:hAnsi="宋体" w:hint="eastAsia"/>
          <w:sz w:val="24"/>
          <w:szCs w:val="24"/>
        </w:rPr>
        <w:t>。</w:t>
      </w:r>
    </w:p>
    <w:p w:rsidR="001C1B17" w:rsidRDefault="001C1B17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课程平均分</w:t>
      </w:r>
    </w:p>
    <w:p w:rsidR="001C1B17" w:rsidRDefault="00466AF6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4E4204">
        <w:rPr>
          <w:noProof/>
        </w:rPr>
        <w:drawing>
          <wp:inline distT="0" distB="0" distL="0" distR="0">
            <wp:extent cx="5276850" cy="3632200"/>
            <wp:effectExtent l="0" t="0" r="0" b="63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B17" w:rsidRDefault="001C1B17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可以选择三门科目，然后点击查询按键，就可以知道自己所在班级的这个科目的成绩的最高分，最低分，平均分。对于这些成绩的计算，是根据老师的班级，查询所有学生的成绩，然后根据查询的所有学生的成绩进行计算平均分、最高分、最低分。</w:t>
      </w:r>
    </w:p>
    <w:p w:rsidR="001C1B17" w:rsidRDefault="001C1B17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  <w:t>以上就是老师所有界面的介绍</w:t>
      </w:r>
      <w:r>
        <w:rPr>
          <w:rFonts w:ascii="宋体" w:hAnsi="宋体" w:hint="eastAsia"/>
          <w:sz w:val="24"/>
          <w:szCs w:val="24"/>
        </w:rPr>
        <w:t>。</w:t>
      </w:r>
    </w:p>
    <w:p w:rsidR="001C1B17" w:rsidRDefault="001C1B17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  <w:t>最终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再写一个开始函数</w:t>
      </w:r>
      <w:r>
        <w:rPr>
          <w:rFonts w:ascii="宋体" w:hAnsi="宋体" w:hint="eastAsia"/>
          <w:sz w:val="24"/>
          <w:szCs w:val="24"/>
        </w:rPr>
        <w:t>（主函数），命名为</w:t>
      </w:r>
      <w:r w:rsidR="00AB313E">
        <w:rPr>
          <w:rFonts w:ascii="宋体" w:hAnsi="宋体" w:hint="eastAsia"/>
          <w:sz w:val="24"/>
          <w:szCs w:val="24"/>
        </w:rPr>
        <w:t>Start</w:t>
      </w:r>
      <w:r w:rsidR="00AB313E">
        <w:rPr>
          <w:rFonts w:ascii="宋体" w:hAnsi="宋体"/>
          <w:sz w:val="24"/>
          <w:szCs w:val="24"/>
        </w:rPr>
        <w:t>S</w:t>
      </w:r>
      <w:r w:rsidR="00AB313E">
        <w:rPr>
          <w:rFonts w:ascii="宋体" w:hAnsi="宋体" w:hint="eastAsia"/>
          <w:sz w:val="24"/>
          <w:szCs w:val="24"/>
        </w:rPr>
        <w:t>q</w:t>
      </w:r>
      <w:r w:rsidR="00AB313E">
        <w:rPr>
          <w:rFonts w:ascii="宋体" w:hAnsi="宋体"/>
          <w:sz w:val="24"/>
          <w:szCs w:val="24"/>
        </w:rPr>
        <w:t>l</w:t>
      </w:r>
      <w:r w:rsidR="00AB313E">
        <w:rPr>
          <w:rFonts w:ascii="宋体" w:hAnsi="宋体" w:hint="eastAsia"/>
          <w:sz w:val="24"/>
          <w:szCs w:val="24"/>
        </w:rPr>
        <w:t>.</w:t>
      </w:r>
      <w:r w:rsidR="00AB313E">
        <w:rPr>
          <w:rFonts w:ascii="宋体" w:hAnsi="宋体"/>
          <w:sz w:val="24"/>
          <w:szCs w:val="24"/>
        </w:rPr>
        <w:t>java</w:t>
      </w:r>
      <w:r w:rsidR="00AB313E">
        <w:rPr>
          <w:rFonts w:ascii="宋体" w:hAnsi="宋体" w:hint="eastAsia"/>
          <w:sz w:val="24"/>
          <w:szCs w:val="24"/>
        </w:rPr>
        <w:t>。</w:t>
      </w:r>
      <w:r w:rsidR="00AB313E">
        <w:rPr>
          <w:rFonts w:ascii="宋体" w:hAnsi="宋体"/>
          <w:sz w:val="24"/>
          <w:szCs w:val="24"/>
        </w:rPr>
        <w:t>代码如下</w:t>
      </w:r>
      <w:r w:rsidR="00AB313E">
        <w:rPr>
          <w:rFonts w:ascii="宋体" w:hAnsi="宋体" w:hint="eastAsia"/>
          <w:sz w:val="24"/>
          <w:szCs w:val="24"/>
        </w:rPr>
        <w:t>：</w:t>
      </w:r>
    </w:p>
    <w:p w:rsidR="00AB313E" w:rsidRPr="00AB313E" w:rsidRDefault="00AB313E" w:rsidP="00AB313E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AB313E">
        <w:rPr>
          <w:rFonts w:ascii="Consolas" w:hAnsi="Consolas" w:cs="宋体"/>
          <w:color w:val="569CD6"/>
          <w:kern w:val="0"/>
          <w:sz w:val="21"/>
          <w:szCs w:val="21"/>
        </w:rPr>
        <w:t>package</w:t>
      </w: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B313E">
        <w:rPr>
          <w:rFonts w:ascii="Consolas" w:hAnsi="Consolas" w:cs="宋体"/>
          <w:color w:val="F44747"/>
          <w:kern w:val="0"/>
          <w:sz w:val="21"/>
          <w:szCs w:val="21"/>
        </w:rPr>
        <w:t>S</w:t>
      </w: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tudent</w:t>
      </w:r>
      <w:r w:rsidRPr="00AB313E">
        <w:rPr>
          <w:rFonts w:ascii="Consolas" w:hAnsi="Consolas" w:cs="宋体"/>
          <w:color w:val="F44747"/>
          <w:kern w:val="0"/>
          <w:sz w:val="21"/>
          <w:szCs w:val="21"/>
        </w:rPr>
        <w:t>I</w:t>
      </w: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nfo;</w:t>
      </w:r>
    </w:p>
    <w:p w:rsidR="00AB313E" w:rsidRPr="00AB313E" w:rsidRDefault="00AB313E" w:rsidP="00AB313E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AB313E" w:rsidRPr="00AB313E" w:rsidRDefault="00AB313E" w:rsidP="00AB313E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AB313E">
        <w:rPr>
          <w:rFonts w:ascii="Consolas" w:hAnsi="Consolas" w:cs="宋体"/>
          <w:color w:val="569CD6"/>
          <w:kern w:val="0"/>
          <w:sz w:val="21"/>
          <w:szCs w:val="21"/>
        </w:rPr>
        <w:t>public</w:t>
      </w: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B313E">
        <w:rPr>
          <w:rFonts w:ascii="Consolas" w:hAnsi="Consolas" w:cs="宋体"/>
          <w:color w:val="569CD6"/>
          <w:kern w:val="0"/>
          <w:sz w:val="21"/>
          <w:szCs w:val="21"/>
        </w:rPr>
        <w:t>class</w:t>
      </w:r>
      <w:r>
        <w:rPr>
          <w:rFonts w:ascii="Consolas" w:hAnsi="Consolas" w:cs="宋体"/>
          <w:color w:val="D4D4D4"/>
          <w:kern w:val="0"/>
          <w:sz w:val="21"/>
          <w:szCs w:val="21"/>
        </w:rPr>
        <w:t> Start</w:t>
      </w: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Sql {</w:t>
      </w:r>
    </w:p>
    <w:p w:rsidR="00AB313E" w:rsidRPr="00AB313E" w:rsidRDefault="00AB313E" w:rsidP="00AB313E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AB313E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AB313E">
        <w:rPr>
          <w:rFonts w:ascii="Consolas" w:hAnsi="Consolas" w:cs="宋体"/>
          <w:color w:val="6A9955"/>
          <w:kern w:val="0"/>
          <w:sz w:val="21"/>
          <w:szCs w:val="21"/>
        </w:rPr>
        <w:t>启动登录界面</w:t>
      </w:r>
    </w:p>
    <w:p w:rsidR="00AB313E" w:rsidRPr="00AB313E" w:rsidRDefault="00AB313E" w:rsidP="00AB313E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AB313E">
        <w:rPr>
          <w:rFonts w:ascii="Consolas" w:hAnsi="Consolas" w:cs="宋体"/>
          <w:color w:val="569CD6"/>
          <w:kern w:val="0"/>
          <w:sz w:val="21"/>
          <w:szCs w:val="21"/>
        </w:rPr>
        <w:t>public</w:t>
      </w: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B313E">
        <w:rPr>
          <w:rFonts w:ascii="Consolas" w:hAnsi="Consolas" w:cs="宋体"/>
          <w:color w:val="569CD6"/>
          <w:kern w:val="0"/>
          <w:sz w:val="21"/>
          <w:szCs w:val="21"/>
        </w:rPr>
        <w:t>static</w:t>
      </w: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B313E">
        <w:rPr>
          <w:rFonts w:ascii="Consolas" w:hAnsi="Consolas" w:cs="宋体"/>
          <w:color w:val="569CD6"/>
          <w:kern w:val="0"/>
          <w:sz w:val="21"/>
          <w:szCs w:val="21"/>
        </w:rPr>
        <w:t>void</w:t>
      </w: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 main(</w:t>
      </w:r>
      <w:r w:rsidRPr="00AB313E">
        <w:rPr>
          <w:rFonts w:ascii="Consolas" w:hAnsi="Consolas" w:cs="宋体"/>
          <w:color w:val="569CD6"/>
          <w:kern w:val="0"/>
          <w:sz w:val="21"/>
          <w:szCs w:val="21"/>
        </w:rPr>
        <w:t>String</w:t>
      </w: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[] args) {</w:t>
      </w:r>
    </w:p>
    <w:p w:rsidR="00AB313E" w:rsidRPr="00AB313E" w:rsidRDefault="00AB313E" w:rsidP="00AB313E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AB313E">
        <w:rPr>
          <w:rFonts w:ascii="Consolas" w:hAnsi="Consolas" w:cs="宋体"/>
          <w:color w:val="569CD6"/>
          <w:kern w:val="0"/>
          <w:sz w:val="21"/>
          <w:szCs w:val="21"/>
        </w:rPr>
        <w:t>new</w:t>
      </w: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 teacherLogin();</w:t>
      </w:r>
    </w:p>
    <w:p w:rsidR="00AB313E" w:rsidRPr="00AB313E" w:rsidRDefault="00AB313E" w:rsidP="00AB313E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:rsidR="00AB313E" w:rsidRPr="00AB313E" w:rsidRDefault="00AB313E" w:rsidP="00AB313E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:rsidR="00AB313E" w:rsidRDefault="00AB313E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这可以作为老师的应用程序，将主函数中的函数换成学生的登录界面Login（），即可作为学生的应用程序。</w:t>
      </w:r>
    </w:p>
    <w:p w:rsidR="00D74AD8" w:rsidRDefault="00AB313E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实验最后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我又上网查询了一下如何将java项目打包成exe文件</w:t>
      </w:r>
      <w:r>
        <w:rPr>
          <w:rFonts w:ascii="宋体" w:hAnsi="宋体" w:hint="eastAsia"/>
          <w:sz w:val="24"/>
          <w:szCs w:val="24"/>
        </w:rPr>
        <w:t>。</w:t>
      </w:r>
      <w:r>
        <w:rPr>
          <w:rFonts w:ascii="宋体" w:hAnsi="宋体"/>
          <w:sz w:val="24"/>
          <w:szCs w:val="24"/>
        </w:rPr>
        <w:t>具体过程如下</w:t>
      </w:r>
      <w:r>
        <w:rPr>
          <w:rFonts w:ascii="宋体" w:hAnsi="宋体" w:hint="eastAsia"/>
          <w:sz w:val="24"/>
          <w:szCs w:val="24"/>
        </w:rPr>
        <w:t>：</w:t>
      </w:r>
      <w:r>
        <w:rPr>
          <w:rFonts w:ascii="宋体" w:hAnsi="宋体"/>
          <w:sz w:val="24"/>
          <w:szCs w:val="24"/>
        </w:rPr>
        <w:t>首先在vscode中将项目导出成</w:t>
      </w:r>
      <w:r>
        <w:rPr>
          <w:rFonts w:ascii="宋体" w:hAnsi="宋体" w:hint="eastAsia"/>
          <w:sz w:val="24"/>
          <w:szCs w:val="24"/>
        </w:rPr>
        <w:t>.</w:t>
      </w:r>
      <w:r>
        <w:rPr>
          <w:rFonts w:ascii="宋体" w:hAnsi="宋体"/>
          <w:sz w:val="24"/>
          <w:szCs w:val="24"/>
        </w:rPr>
        <w:t>jar文件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然后利用</w:t>
      </w:r>
      <w:r w:rsidRPr="00AB313E">
        <w:rPr>
          <w:rFonts w:ascii="宋体" w:hAnsi="宋体"/>
          <w:sz w:val="24"/>
          <w:szCs w:val="24"/>
        </w:rPr>
        <w:t>exe4j Wizard</w:t>
      </w:r>
      <w:r>
        <w:rPr>
          <w:rFonts w:ascii="宋体" w:hAnsi="宋体"/>
          <w:sz w:val="24"/>
          <w:szCs w:val="24"/>
        </w:rPr>
        <w:t>软件将</w:t>
      </w:r>
      <w:r>
        <w:rPr>
          <w:rFonts w:ascii="宋体" w:hAnsi="宋体" w:hint="eastAsia"/>
          <w:sz w:val="24"/>
          <w:szCs w:val="24"/>
        </w:rPr>
        <w:t>.</w:t>
      </w:r>
      <w:r>
        <w:rPr>
          <w:rFonts w:ascii="宋体" w:hAnsi="宋体"/>
          <w:sz w:val="24"/>
          <w:szCs w:val="24"/>
        </w:rPr>
        <w:t>jar文件再打包成</w:t>
      </w:r>
      <w:r>
        <w:rPr>
          <w:rFonts w:ascii="宋体" w:hAnsi="宋体" w:hint="eastAsia"/>
          <w:sz w:val="24"/>
          <w:szCs w:val="24"/>
        </w:rPr>
        <w:t>.e</w:t>
      </w:r>
      <w:r>
        <w:rPr>
          <w:rFonts w:ascii="宋体" w:hAnsi="宋体"/>
          <w:sz w:val="24"/>
          <w:szCs w:val="24"/>
        </w:rPr>
        <w:t>xe文件即可</w:t>
      </w:r>
      <w:r>
        <w:rPr>
          <w:rFonts w:ascii="宋体" w:hAnsi="宋体" w:hint="eastAsia"/>
          <w:sz w:val="24"/>
          <w:szCs w:val="24"/>
        </w:rPr>
        <w:t>。</w:t>
      </w:r>
      <w:r>
        <w:rPr>
          <w:rFonts w:ascii="宋体" w:hAnsi="宋体"/>
          <w:sz w:val="24"/>
          <w:szCs w:val="24"/>
        </w:rPr>
        <w:t>这里有一个小插曲</w:t>
      </w:r>
      <w:r>
        <w:rPr>
          <w:rFonts w:ascii="宋体" w:hAnsi="宋体" w:hint="eastAsia"/>
          <w:sz w:val="24"/>
          <w:szCs w:val="24"/>
        </w:rPr>
        <w:t>，本来打包完成后我将exe文件发送给同学测试，发现有的同学无法运行，是因为其电脑上没有</w:t>
      </w:r>
      <w:r w:rsidR="00BF0A0E">
        <w:rPr>
          <w:rFonts w:ascii="宋体" w:hAnsi="宋体" w:hint="eastAsia"/>
          <w:sz w:val="24"/>
          <w:szCs w:val="24"/>
        </w:rPr>
        <w:t>jre环境，再次搜索教程后，并没有顺利解决（还花了一个多小时，累死），</w:t>
      </w:r>
      <w:r w:rsidR="00233171">
        <w:rPr>
          <w:rFonts w:ascii="宋体" w:hAnsi="宋体" w:hint="eastAsia"/>
          <w:sz w:val="24"/>
          <w:szCs w:val="24"/>
        </w:rPr>
        <w:t>最后也不知道其中的原因是什么，明明已经打包好了环境，却无法运行，最后打包过程遗憾结束。</w:t>
      </w:r>
    </w:p>
    <w:p w:rsidR="00D74AD8" w:rsidRPr="00F31025" w:rsidRDefault="00D74AD8" w:rsidP="00D74AD8">
      <w:pPr>
        <w:pStyle w:val="1"/>
      </w:pPr>
      <w:bookmarkStart w:id="21" w:name="_Toc76071570"/>
      <w:r w:rsidRPr="00D74AD8">
        <w:rPr>
          <w:rFonts w:hint="eastAsia"/>
          <w:sz w:val="32"/>
          <w:szCs w:val="32"/>
        </w:rPr>
        <w:t>数据库的</w:t>
      </w:r>
      <w:r>
        <w:rPr>
          <w:rFonts w:hint="eastAsia"/>
          <w:sz w:val="32"/>
          <w:szCs w:val="32"/>
        </w:rPr>
        <w:t>维护</w:t>
      </w:r>
      <w:bookmarkEnd w:id="21"/>
    </w:p>
    <w:p w:rsidR="00D74AD8" w:rsidRDefault="00D74AD8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  <w:t>对于才开始写成绩管理系统时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学生表格我只输入了自己的信息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老师也只添加了一个</w:t>
      </w:r>
      <w:r w:rsidR="00D16E23">
        <w:rPr>
          <w:rFonts w:ascii="宋体" w:hAnsi="宋体" w:hint="eastAsia"/>
          <w:sz w:val="24"/>
          <w:szCs w:val="24"/>
        </w:rPr>
        <w:t>，</w:t>
      </w:r>
      <w:r w:rsidR="00D16E23">
        <w:rPr>
          <w:rFonts w:ascii="宋体" w:hAnsi="宋体"/>
          <w:sz w:val="24"/>
          <w:szCs w:val="24"/>
        </w:rPr>
        <w:t>然后进行界面的开发与试运行</w:t>
      </w:r>
      <w:r w:rsidR="00233171">
        <w:rPr>
          <w:rFonts w:ascii="宋体" w:hAnsi="宋体" w:hint="eastAsia"/>
          <w:sz w:val="24"/>
          <w:szCs w:val="24"/>
        </w:rPr>
        <w:t>，这样方便对于界面的书写与管理。</w:t>
      </w:r>
      <w:r w:rsidR="00D16E23">
        <w:rPr>
          <w:rFonts w:ascii="宋体" w:hAnsi="宋体" w:hint="eastAsia"/>
          <w:sz w:val="24"/>
          <w:szCs w:val="24"/>
        </w:rPr>
        <w:t>然后</w:t>
      </w:r>
      <w:r w:rsidR="00233171">
        <w:rPr>
          <w:rFonts w:ascii="宋体" w:hAnsi="宋体" w:hint="eastAsia"/>
          <w:sz w:val="24"/>
          <w:szCs w:val="24"/>
        </w:rPr>
        <w:t>对于之后的数据库中的数据可能存在的数据增长，首先是性能问题，</w:t>
      </w:r>
      <w:r w:rsidR="004219BC">
        <w:rPr>
          <w:rFonts w:ascii="宋体" w:hAnsi="宋体" w:hint="eastAsia"/>
          <w:sz w:val="24"/>
          <w:szCs w:val="24"/>
        </w:rPr>
        <w:t>数据过多的话查询效率就会降低，</w:t>
      </w:r>
      <w:r w:rsidR="00233171">
        <w:rPr>
          <w:rFonts w:ascii="宋体" w:hAnsi="宋体" w:hint="eastAsia"/>
          <w:sz w:val="24"/>
          <w:szCs w:val="24"/>
        </w:rPr>
        <w:t>需要添加</w:t>
      </w:r>
      <w:r w:rsidR="004219BC">
        <w:rPr>
          <w:rFonts w:ascii="宋体" w:hAnsi="宋体" w:hint="eastAsia"/>
          <w:sz w:val="24"/>
          <w:szCs w:val="24"/>
        </w:rPr>
        <w:t>索引，对于学生来说在班级上添加索引最合适；其次是数据库的备份问题，学生的数据，尤其是成绩还是十分重要的，需要做好备份与恢复工作。</w:t>
      </w:r>
    </w:p>
    <w:p w:rsidR="00AE020F" w:rsidRDefault="00AE020F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</w:p>
    <w:p w:rsidR="00AE020F" w:rsidRPr="00AE020F" w:rsidRDefault="00AE020F" w:rsidP="00AE020F">
      <w:pPr>
        <w:pStyle w:val="1"/>
        <w:rPr>
          <w:sz w:val="32"/>
          <w:szCs w:val="32"/>
        </w:rPr>
      </w:pPr>
      <w:bookmarkStart w:id="22" w:name="_Toc76071571"/>
      <w:r>
        <w:rPr>
          <w:rFonts w:hint="eastAsia"/>
          <w:sz w:val="32"/>
          <w:szCs w:val="32"/>
        </w:rPr>
        <w:t>实验的总结与感想</w:t>
      </w:r>
      <w:bookmarkEnd w:id="22"/>
    </w:p>
    <w:p w:rsidR="00233171" w:rsidRPr="00E11798" w:rsidRDefault="00AE020F" w:rsidP="00233171">
      <w:pPr>
        <w:shd w:val="clear" w:color="auto" w:fill="FFFFFF"/>
        <w:spacing w:afterLines="50" w:after="180"/>
        <w:ind w:firstLine="420"/>
        <w:rPr>
          <w:rFonts w:ascii="Helvetica" w:hAnsi="Helvetica" w:cs="Helvetica"/>
          <w:color w:val="3D464D"/>
          <w:kern w:val="0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  <w:t>这个为期四周多的数据库实验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最终告一段落</w:t>
      </w:r>
      <w:r>
        <w:rPr>
          <w:rFonts w:ascii="宋体" w:hAnsi="宋体" w:hint="eastAsia"/>
          <w:sz w:val="24"/>
          <w:szCs w:val="24"/>
        </w:rPr>
        <w:t>。</w:t>
      </w:r>
      <w:r>
        <w:rPr>
          <w:rFonts w:ascii="宋体" w:hAnsi="宋体"/>
          <w:sz w:val="24"/>
          <w:szCs w:val="24"/>
        </w:rPr>
        <w:t>刚刚接触这个实验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感觉毫无头绪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难如登天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而且自己还头铁选择了opengauss数据库</w:t>
      </w:r>
      <w:r>
        <w:rPr>
          <w:rFonts w:ascii="宋体" w:hAnsi="宋体" w:hint="eastAsia"/>
          <w:sz w:val="24"/>
          <w:szCs w:val="24"/>
        </w:rPr>
        <w:t>。</w:t>
      </w:r>
      <w:r>
        <w:rPr>
          <w:rFonts w:ascii="宋体" w:hAnsi="宋体"/>
          <w:sz w:val="24"/>
          <w:szCs w:val="24"/>
        </w:rPr>
        <w:t>第一周的学习中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连数据库的搭建都未完成</w:t>
      </w:r>
      <w:r w:rsidR="001B0AC9">
        <w:rPr>
          <w:rFonts w:ascii="宋体" w:hAnsi="宋体" w:hint="eastAsia"/>
          <w:sz w:val="24"/>
          <w:szCs w:val="24"/>
        </w:rPr>
        <w:t>，</w:t>
      </w:r>
      <w:r w:rsidR="001B0AC9">
        <w:rPr>
          <w:rFonts w:ascii="宋体" w:hAnsi="宋体"/>
          <w:sz w:val="24"/>
          <w:szCs w:val="24"/>
        </w:rPr>
        <w:t>之后自己课余时间跟着指导手册完成了数</w:t>
      </w:r>
      <w:r w:rsidR="001B0AC9">
        <w:rPr>
          <w:rFonts w:ascii="宋体" w:hAnsi="宋体"/>
          <w:sz w:val="24"/>
          <w:szCs w:val="24"/>
        </w:rPr>
        <w:lastRenderedPageBreak/>
        <w:t>据库的搭建</w:t>
      </w:r>
      <w:r w:rsidR="001B0AC9">
        <w:rPr>
          <w:rFonts w:ascii="宋体" w:hAnsi="宋体" w:hint="eastAsia"/>
          <w:sz w:val="24"/>
          <w:szCs w:val="24"/>
        </w:rPr>
        <w:t>，</w:t>
      </w:r>
      <w:r w:rsidR="001B0AC9">
        <w:rPr>
          <w:rFonts w:ascii="宋体" w:hAnsi="宋体"/>
          <w:sz w:val="24"/>
          <w:szCs w:val="24"/>
        </w:rPr>
        <w:t>之后创建表格的过程就比较快了</w:t>
      </w:r>
      <w:r w:rsidR="001B0AC9">
        <w:rPr>
          <w:rFonts w:ascii="宋体" w:hAnsi="宋体" w:hint="eastAsia"/>
          <w:sz w:val="24"/>
          <w:szCs w:val="24"/>
        </w:rPr>
        <w:t>。</w:t>
      </w:r>
      <w:r w:rsidR="001B0AC9">
        <w:rPr>
          <w:rFonts w:ascii="宋体" w:hAnsi="宋体"/>
          <w:sz w:val="24"/>
          <w:szCs w:val="24"/>
        </w:rPr>
        <w:t>但是</w:t>
      </w:r>
      <w:r w:rsidR="001B0AC9">
        <w:rPr>
          <w:rFonts w:ascii="宋体" w:hAnsi="宋体" w:hint="eastAsia"/>
          <w:sz w:val="24"/>
          <w:szCs w:val="24"/>
        </w:rPr>
        <w:t>，</w:t>
      </w:r>
      <w:r w:rsidR="001B0AC9">
        <w:rPr>
          <w:rFonts w:ascii="宋体" w:hAnsi="宋体"/>
          <w:sz w:val="24"/>
          <w:szCs w:val="24"/>
        </w:rPr>
        <w:t>对于界面的设计与书写</w:t>
      </w:r>
      <w:r w:rsidR="001B0AC9">
        <w:rPr>
          <w:rFonts w:ascii="宋体" w:hAnsi="宋体" w:hint="eastAsia"/>
          <w:sz w:val="24"/>
          <w:szCs w:val="24"/>
        </w:rPr>
        <w:t>，</w:t>
      </w:r>
      <w:r w:rsidR="001B0AC9">
        <w:rPr>
          <w:rFonts w:ascii="宋体" w:hAnsi="宋体"/>
          <w:sz w:val="24"/>
          <w:szCs w:val="24"/>
        </w:rPr>
        <w:t>这是之前很少接触到的</w:t>
      </w:r>
      <w:r w:rsidR="001B0AC9">
        <w:rPr>
          <w:rFonts w:ascii="宋体" w:hAnsi="宋体" w:hint="eastAsia"/>
          <w:sz w:val="24"/>
          <w:szCs w:val="24"/>
        </w:rPr>
        <w:t>，</w:t>
      </w:r>
      <w:r w:rsidR="001B0AC9">
        <w:rPr>
          <w:rFonts w:ascii="宋体" w:hAnsi="宋体"/>
          <w:sz w:val="24"/>
          <w:szCs w:val="24"/>
        </w:rPr>
        <w:t>而且连接opengauss数据库使用的是</w:t>
      </w:r>
      <w:r w:rsidR="001B0AC9">
        <w:rPr>
          <w:rFonts w:ascii="宋体" w:hAnsi="宋体" w:hint="eastAsia"/>
          <w:sz w:val="24"/>
          <w:szCs w:val="24"/>
        </w:rPr>
        <w:t>J</w:t>
      </w:r>
      <w:r w:rsidR="001B0AC9">
        <w:rPr>
          <w:rFonts w:ascii="宋体" w:hAnsi="宋体"/>
          <w:sz w:val="24"/>
          <w:szCs w:val="24"/>
        </w:rPr>
        <w:t>DBC</w:t>
      </w:r>
      <w:r w:rsidR="001B0AC9">
        <w:rPr>
          <w:rFonts w:ascii="宋体" w:hAnsi="宋体" w:hint="eastAsia"/>
          <w:sz w:val="24"/>
          <w:szCs w:val="24"/>
        </w:rPr>
        <w:t>，</w:t>
      </w:r>
      <w:r w:rsidR="001B0AC9">
        <w:rPr>
          <w:rFonts w:ascii="宋体" w:hAnsi="宋体"/>
          <w:sz w:val="24"/>
          <w:szCs w:val="24"/>
        </w:rPr>
        <w:t>然后需要用java来开发界面</w:t>
      </w:r>
      <w:r w:rsidR="001B0AC9">
        <w:rPr>
          <w:rFonts w:ascii="宋体" w:hAnsi="宋体" w:hint="eastAsia"/>
          <w:sz w:val="24"/>
          <w:szCs w:val="24"/>
        </w:rPr>
        <w:t>。</w:t>
      </w:r>
      <w:r w:rsidR="001B0AC9">
        <w:rPr>
          <w:rFonts w:ascii="宋体" w:hAnsi="宋体"/>
          <w:sz w:val="24"/>
          <w:szCs w:val="24"/>
        </w:rPr>
        <w:t>本来是想做一个网页端的界面</w:t>
      </w:r>
      <w:r w:rsidR="001B0AC9">
        <w:rPr>
          <w:rFonts w:ascii="宋体" w:hAnsi="宋体" w:hint="eastAsia"/>
          <w:sz w:val="24"/>
          <w:szCs w:val="24"/>
        </w:rPr>
        <w:t>，</w:t>
      </w:r>
      <w:r w:rsidR="001B0AC9">
        <w:rPr>
          <w:rFonts w:ascii="宋体" w:hAnsi="宋体"/>
          <w:sz w:val="24"/>
          <w:szCs w:val="24"/>
        </w:rPr>
        <w:t>然后放到服务器上</w:t>
      </w:r>
      <w:r w:rsidR="001B0AC9">
        <w:rPr>
          <w:rFonts w:ascii="宋体" w:hAnsi="宋体" w:hint="eastAsia"/>
          <w:sz w:val="24"/>
          <w:szCs w:val="24"/>
        </w:rPr>
        <w:t>，</w:t>
      </w:r>
      <w:r w:rsidR="001B0AC9">
        <w:rPr>
          <w:rFonts w:ascii="宋体" w:hAnsi="宋体"/>
          <w:sz w:val="24"/>
          <w:szCs w:val="24"/>
        </w:rPr>
        <w:t>但是由于</w:t>
      </w:r>
      <w:r w:rsidR="001B0AC9">
        <w:rPr>
          <w:rFonts w:ascii="宋体" w:hAnsi="宋体" w:hint="eastAsia"/>
          <w:sz w:val="24"/>
          <w:szCs w:val="24"/>
        </w:rPr>
        <w:t>I</w:t>
      </w:r>
      <w:r w:rsidR="001B0AC9">
        <w:rPr>
          <w:rFonts w:ascii="宋体" w:hAnsi="宋体"/>
          <w:sz w:val="24"/>
          <w:szCs w:val="24"/>
        </w:rPr>
        <w:t>DEA并不能连接到opengauss数据库上</w:t>
      </w:r>
      <w:r w:rsidR="001B0AC9">
        <w:rPr>
          <w:rFonts w:ascii="宋体" w:hAnsi="宋体" w:hint="eastAsia"/>
          <w:sz w:val="24"/>
          <w:szCs w:val="24"/>
        </w:rPr>
        <w:t>，最后只能作罢。这个过程又耽误了好几天的时间，最终还是选择了最为原始的java的Swing库进行界面的开发。这个G</w:t>
      </w:r>
      <w:r w:rsidR="001B0AC9">
        <w:rPr>
          <w:rFonts w:ascii="宋体" w:hAnsi="宋体"/>
          <w:sz w:val="24"/>
          <w:szCs w:val="24"/>
        </w:rPr>
        <w:t>UI库对于界面的开发需要自己一个个</w:t>
      </w:r>
      <w:r w:rsidR="001B0AC9">
        <w:rPr>
          <w:rFonts w:ascii="宋体" w:hAnsi="宋体" w:hint="eastAsia"/>
          <w:sz w:val="24"/>
          <w:szCs w:val="24"/>
        </w:rPr>
        <w:t>的调试，去摆放组件的位置，还是比较麻烦的。</w:t>
      </w:r>
      <w:r w:rsidR="00CC6B39">
        <w:rPr>
          <w:rFonts w:ascii="宋体" w:hAnsi="宋体" w:hint="eastAsia"/>
          <w:sz w:val="24"/>
          <w:szCs w:val="24"/>
        </w:rPr>
        <w:t>虽说这个过程比较复杂与繁琐，但是还是从中学到了许多东西，还有了一次不同的体验。首先是对于课上所学的知识有了一次实践，巩固了自己所学是数据库知识，然后对于界面的开发，是一次从无到有的经历</w:t>
      </w:r>
      <w:r w:rsidR="00EF574F">
        <w:rPr>
          <w:rFonts w:ascii="宋体" w:hAnsi="宋体" w:hint="eastAsia"/>
          <w:sz w:val="24"/>
          <w:szCs w:val="24"/>
        </w:rPr>
        <w:t>，也有了开发java项目的经验。</w:t>
      </w:r>
      <w:r w:rsidR="00233171" w:rsidRPr="00AF43F9">
        <w:rPr>
          <w:rFonts w:ascii="Helvetica" w:hAnsi="Helvetica" w:cs="Helvetica" w:hint="eastAsia"/>
          <w:color w:val="3D464D"/>
          <w:kern w:val="0"/>
          <w:sz w:val="24"/>
          <w:szCs w:val="24"/>
        </w:rPr>
        <w:t>最后这里要感谢老师的教导与同学的帮助，没有你们的支持与帮助我是很难完成实验的。</w:t>
      </w:r>
    </w:p>
    <w:p w:rsidR="00AE020F" w:rsidRPr="00233171" w:rsidRDefault="00AE020F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</w:p>
    <w:sectPr w:rsidR="00AE020F" w:rsidRPr="00233171" w:rsidSect="00A212F6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footnotePr>
        <w:numRestart w:val="eachPage"/>
      </w:footnotePr>
      <w:pgSz w:w="11907" w:h="16840" w:code="9"/>
      <w:pgMar w:top="1440" w:right="1797" w:bottom="1440" w:left="1797" w:header="851" w:footer="992" w:gutter="0"/>
      <w:pgNumType w:start="1"/>
      <w:cols w:space="425"/>
      <w:titlePg/>
      <w:docGrid w:type="linesAndChars" w:linePitch="360" w:charSpace="-20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039B" w:rsidRDefault="00E3039B">
      <w:r>
        <w:separator/>
      </w:r>
    </w:p>
  </w:endnote>
  <w:endnote w:type="continuationSeparator" w:id="0">
    <w:p w:rsidR="00E3039B" w:rsidRDefault="00E303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·s²Ó©úÅé">
    <w:altName w:val="Malgun Gothic Semilight"/>
    <w:charset w:val="88"/>
    <w:family w:val="auto"/>
    <w:pitch w:val="variable"/>
    <w:sig w:usb0="00000000" w:usb1="08080000" w:usb2="00000010" w:usb3="00000000" w:csb0="00100000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行楷简体">
    <w:altName w:val="Times New Roman"/>
    <w:charset w:val="00"/>
    <w:family w:val="auto"/>
    <w:pitch w:val="default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1B79" w:rsidRDefault="00881B79" w:rsidP="00B0517D">
    <w:pPr>
      <w:pStyle w:val="a4"/>
      <w:framePr w:wrap="around" w:vAnchor="text" w:hAnchor="margin" w:xAlign="outside" w:y="1"/>
      <w:rPr>
        <w:rStyle w:val="afe"/>
      </w:rPr>
    </w:pPr>
    <w:r>
      <w:rPr>
        <w:rStyle w:val="afe"/>
      </w:rPr>
      <w:fldChar w:fldCharType="begin"/>
    </w:r>
    <w:r>
      <w:rPr>
        <w:rStyle w:val="afe"/>
      </w:rPr>
      <w:instrText xml:space="preserve">PAGE  </w:instrText>
    </w:r>
    <w:r>
      <w:rPr>
        <w:rStyle w:val="afe"/>
      </w:rPr>
      <w:fldChar w:fldCharType="end"/>
    </w:r>
  </w:p>
  <w:p w:rsidR="00881B79" w:rsidRDefault="00881B79" w:rsidP="00A212F6">
    <w:pPr>
      <w:pStyle w:val="a4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1B79" w:rsidRPr="00744101" w:rsidRDefault="00881B79" w:rsidP="00744101">
    <w:pPr>
      <w:pStyle w:val="a4"/>
      <w:ind w:right="360"/>
      <w:rPr>
        <w:rFonts w:eastAsia="宋体"/>
      </w:rPr>
    </w:pPr>
    <w:r>
      <w:rPr>
        <w:rStyle w:val="afe"/>
        <w:rFonts w:eastAsia="宋体" w:hint="eastAsia"/>
      </w:rPr>
      <w:tab/>
    </w:r>
    <w:r>
      <w:rPr>
        <w:rStyle w:val="afe"/>
      </w:rPr>
      <w:fldChar w:fldCharType="begin"/>
    </w:r>
    <w:r>
      <w:rPr>
        <w:rStyle w:val="afe"/>
      </w:rPr>
      <w:instrText xml:space="preserve"> PAGE </w:instrText>
    </w:r>
    <w:r>
      <w:rPr>
        <w:rStyle w:val="afe"/>
      </w:rPr>
      <w:fldChar w:fldCharType="separate"/>
    </w:r>
    <w:r w:rsidR="00337191">
      <w:rPr>
        <w:rStyle w:val="afe"/>
        <w:noProof/>
      </w:rPr>
      <w:t>2</w:t>
    </w:r>
    <w:r>
      <w:rPr>
        <w:rStyle w:val="afe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1B79" w:rsidRPr="00EE0121" w:rsidRDefault="00881B79" w:rsidP="00EE0121">
    <w:pPr>
      <w:pStyle w:val="a4"/>
      <w:rPr>
        <w:rFonts w:eastAsia="宋体"/>
        <w:szCs w:val="15"/>
      </w:rPr>
    </w:pPr>
    <w:r>
      <w:rPr>
        <w:rFonts w:eastAsia="宋体" w:hint="eastAsia"/>
        <w:szCs w:val="15"/>
      </w:rPr>
      <w:tab/>
    </w:r>
    <w:r>
      <w:rPr>
        <w:rStyle w:val="afe"/>
      </w:rPr>
      <w:fldChar w:fldCharType="begin"/>
    </w:r>
    <w:r>
      <w:rPr>
        <w:rStyle w:val="afe"/>
      </w:rPr>
      <w:instrText xml:space="preserve"> PAGE </w:instrText>
    </w:r>
    <w:r>
      <w:rPr>
        <w:rStyle w:val="afe"/>
      </w:rPr>
      <w:fldChar w:fldCharType="separate"/>
    </w:r>
    <w:r w:rsidR="00337191">
      <w:rPr>
        <w:rStyle w:val="afe"/>
        <w:noProof/>
      </w:rPr>
      <w:t>1</w:t>
    </w:r>
    <w:r>
      <w:rPr>
        <w:rStyle w:val="af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039B" w:rsidRDefault="00E3039B">
      <w:r>
        <w:separator/>
      </w:r>
    </w:p>
  </w:footnote>
  <w:footnote w:type="continuationSeparator" w:id="0">
    <w:p w:rsidR="00E3039B" w:rsidRDefault="00E3039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430A" w:rsidRDefault="00E3039B">
    <w:pPr>
      <w:pStyle w:val="a5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8110" o:spid="_x0000_s2050" type="#_x0000_t75" style="position:absolute;left:0;text-align:left;margin-left:0;margin-top:0;width:415.45pt;height:290.65pt;z-index:-251658752;mso-position-horizontal:center;mso-position-horizontal-relative:margin;mso-position-vertical:center;mso-position-vertical-relative:margin" o:allowincell="f">
          <v:imagedata r:id="rId1" o:title="水印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1B79" w:rsidRPr="002A268E" w:rsidRDefault="00E3039B">
    <w:pPr>
      <w:pStyle w:val="a5"/>
      <w:rPr>
        <w:rFonts w:eastAsia="楷体_GB2312"/>
      </w:rPr>
    </w:pPr>
    <w:r>
      <w:rPr>
        <w:rFonts w:eastAsia="楷体_GB2312"/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8111" o:spid="_x0000_s2051" type="#_x0000_t75" style="position:absolute;left:0;text-align:left;margin-left:0;margin-top:0;width:415.45pt;height:290.65pt;z-index:-251657728;mso-position-horizontal:center;mso-position-horizontal-relative:margin;mso-position-vertical:center;mso-position-vertical-relative:margin" o:allowincell="f">
          <v:imagedata r:id="rId1" o:title="水印" gain="19661f" blacklevel="22938f"/>
          <w10:wrap anchorx="margin" anchory="margin"/>
        </v:shape>
      </w:pict>
    </w:r>
    <w:r w:rsidR="00881B79">
      <w:rPr>
        <w:rFonts w:eastAsia="楷体_GB2312" w:hint="eastAsia"/>
      </w:rPr>
      <w:t>数据库原理实验</w:t>
    </w:r>
    <w:r w:rsidR="00881B79">
      <w:rPr>
        <w:rFonts w:eastAsia="楷体_GB2312"/>
      </w:rPr>
      <w:t>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1B79" w:rsidRPr="00EE0121" w:rsidRDefault="00E3039B">
    <w:pPr>
      <w:pStyle w:val="a5"/>
      <w:rPr>
        <w:rFonts w:ascii="楷体_GB2312" w:eastAsia="楷体_GB2312"/>
      </w:rPr>
    </w:pPr>
    <w:r>
      <w:rPr>
        <w:rFonts w:ascii="楷体_GB2312" w:eastAsia="楷体_GB2312"/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8109" o:spid="_x0000_s2049" type="#_x0000_t75" style="position:absolute;left:0;text-align:left;margin-left:0;margin-top:0;width:415.45pt;height:290.65pt;z-index:-251659776;mso-position-horizontal:center;mso-position-horizontal-relative:margin;mso-position-vertical:center;mso-position-vertical-relative:margin" o:allowincell="f">
          <v:imagedata r:id="rId1" o:title="水印" gain="19661f" blacklevel="22938f"/>
          <w10:wrap anchorx="margin" anchory="margin"/>
        </v:shape>
      </w:pict>
    </w:r>
    <w:r w:rsidR="00881B79" w:rsidRPr="00EE0121">
      <w:rPr>
        <w:rFonts w:ascii="楷体_GB2312" w:eastAsia="楷体_GB2312" w:hint="eastAsia"/>
      </w:rPr>
      <w:t>南京航空航天大学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222C7"/>
    <w:multiLevelType w:val="hybridMultilevel"/>
    <w:tmpl w:val="866E9A7C"/>
    <w:lvl w:ilvl="0" w:tplc="1982059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76DE82">
      <w:start w:val="2"/>
      <w:numFmt w:val="decimal"/>
      <w:lvlText w:val="%2．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26634E65"/>
    <w:multiLevelType w:val="hybridMultilevel"/>
    <w:tmpl w:val="8BD052C2"/>
    <w:lvl w:ilvl="0" w:tplc="04090001">
      <w:start w:val="1"/>
      <w:numFmt w:val="bullet"/>
      <w:lvlText w:val=""/>
      <w:lvlJc w:val="left"/>
      <w:pPr>
        <w:tabs>
          <w:tab w:val="num" w:pos="839"/>
        </w:tabs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59"/>
        </w:tabs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79"/>
        </w:tabs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99"/>
        </w:tabs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19"/>
        </w:tabs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39"/>
        </w:tabs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59"/>
        </w:tabs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79"/>
        </w:tabs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99"/>
        </w:tabs>
        <w:ind w:left="4199" w:hanging="420"/>
      </w:pPr>
      <w:rPr>
        <w:rFonts w:ascii="Wingdings" w:hAnsi="Wingdings" w:hint="default"/>
      </w:rPr>
    </w:lvl>
  </w:abstractNum>
  <w:abstractNum w:abstractNumId="2" w15:restartNumberingAfterBreak="0">
    <w:nsid w:val="4BBC2CA8"/>
    <w:multiLevelType w:val="multilevel"/>
    <w:tmpl w:val="C8D2C02C"/>
    <w:lvl w:ilvl="0">
      <w:start w:val="1"/>
      <w:numFmt w:val="decimal"/>
      <w:pStyle w:val="1"/>
      <w:lvlText w:val="%1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32"/>
        <w:szCs w:val="32"/>
      </w:rPr>
    </w:lvl>
    <w:lvl w:ilvl="1">
      <w:start w:val="1"/>
      <w:numFmt w:val="decimal"/>
      <w:pStyle w:val="2"/>
      <w:lvlText w:val="%1.%2  "/>
      <w:lvlJc w:val="left"/>
      <w:pPr>
        <w:tabs>
          <w:tab w:val="num" w:pos="502"/>
        </w:tabs>
        <w:ind w:left="142" w:firstLine="0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pStyle w:val="3"/>
      <w:lvlText w:val="%1.%2.%3  "/>
      <w:lvlJc w:val="left"/>
      <w:pPr>
        <w:tabs>
          <w:tab w:val="num" w:pos="2563"/>
        </w:tabs>
        <w:ind w:left="1843" w:firstLine="0"/>
      </w:pPr>
      <w:rPr>
        <w:rFonts w:ascii="Times New Roman" w:hAnsi="Times New Roman" w:hint="default"/>
        <w:b w:val="0"/>
        <w:i w:val="0"/>
        <w:sz w:val="24"/>
        <w:szCs w:val="24"/>
      </w:rPr>
    </w:lvl>
    <w:lvl w:ilvl="3">
      <w:start w:val="1"/>
      <w:numFmt w:val="decimal"/>
      <w:pStyle w:val="4"/>
      <w:lvlText w:val="%1.%2.%3.%4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4CD55B70"/>
    <w:multiLevelType w:val="multilevel"/>
    <w:tmpl w:val="71124C6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4DDE0A24"/>
    <w:multiLevelType w:val="hybridMultilevel"/>
    <w:tmpl w:val="96A0EE7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53AA572B"/>
    <w:multiLevelType w:val="multilevel"/>
    <w:tmpl w:val="BDD2A49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6" w15:restartNumberingAfterBreak="0">
    <w:nsid w:val="60987E83"/>
    <w:multiLevelType w:val="hybridMultilevel"/>
    <w:tmpl w:val="99BC7206"/>
    <w:lvl w:ilvl="0" w:tplc="AC360280">
      <w:start w:val="1"/>
      <w:numFmt w:val="decimal"/>
      <w:lvlText w:val="[%1] "/>
      <w:lvlJc w:val="center"/>
      <w:pPr>
        <w:tabs>
          <w:tab w:val="num" w:pos="820"/>
        </w:tabs>
        <w:ind w:left="820" w:hanging="42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612B6CE2"/>
    <w:multiLevelType w:val="hybridMultilevel"/>
    <w:tmpl w:val="7E82AC78"/>
    <w:lvl w:ilvl="0" w:tplc="E4D2DACE">
      <w:start w:val="1"/>
      <w:numFmt w:val="decimal"/>
      <w:pStyle w:val="TextofReference"/>
      <w:lvlText w:val="[%1]  "/>
      <w:lvlJc w:val="right"/>
      <w:pPr>
        <w:tabs>
          <w:tab w:val="num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8"/>
        <w:szCs w:val="18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617B70F9"/>
    <w:multiLevelType w:val="multilevel"/>
    <w:tmpl w:val="AEE2B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1B5AE9"/>
    <w:multiLevelType w:val="hybridMultilevel"/>
    <w:tmpl w:val="ED12547A"/>
    <w:lvl w:ilvl="0" w:tplc="6DD859DE">
      <w:start w:val="1"/>
      <w:numFmt w:val="decimal"/>
      <w:pStyle w:val="TextofReference1"/>
      <w:lvlText w:val="[%1]  "/>
      <w:lvlJc w:val="right"/>
      <w:pPr>
        <w:tabs>
          <w:tab w:val="num" w:pos="418"/>
        </w:tabs>
        <w:ind w:left="418" w:hanging="21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6D261354"/>
    <w:multiLevelType w:val="multilevel"/>
    <w:tmpl w:val="3E28CE7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  <w:sz w:val="18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 w:val="0"/>
        <w:sz w:val="18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 w:val="0"/>
        <w:sz w:val="18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b w:val="0"/>
        <w:sz w:val="18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 w:val="0"/>
        <w:sz w:val="18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  <w:b w:val="0"/>
        <w:sz w:val="18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 w:val="0"/>
        <w:sz w:val="18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  <w:b w:val="0"/>
        <w:sz w:val="18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  <w:b w:val="0"/>
        <w:sz w:val="18"/>
      </w:rPr>
    </w:lvl>
  </w:abstractNum>
  <w:abstractNum w:abstractNumId="11" w15:restartNumberingAfterBreak="0">
    <w:nsid w:val="7DEF7EF4"/>
    <w:multiLevelType w:val="hybridMultilevel"/>
    <w:tmpl w:val="71124C68"/>
    <w:lvl w:ilvl="0" w:tplc="5AA4E31E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7"/>
  </w:num>
  <w:num w:numId="3">
    <w:abstractNumId w:val="9"/>
  </w:num>
  <w:num w:numId="4">
    <w:abstractNumId w:val="2"/>
  </w:num>
  <w:num w:numId="5">
    <w:abstractNumId w:val="4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7"/>
  </w:num>
  <w:num w:numId="11">
    <w:abstractNumId w:val="2"/>
  </w:num>
  <w:num w:numId="12">
    <w:abstractNumId w:val="2"/>
  </w:num>
  <w:num w:numId="13">
    <w:abstractNumId w:val="0"/>
  </w:num>
  <w:num w:numId="14">
    <w:abstractNumId w:val="5"/>
  </w:num>
  <w:num w:numId="15">
    <w:abstractNumId w:val="10"/>
  </w:num>
  <w:num w:numId="16">
    <w:abstractNumId w:val="11"/>
  </w:num>
  <w:num w:numId="17">
    <w:abstractNumId w:val="3"/>
  </w:num>
  <w:num w:numId="18">
    <w:abstractNumId w:val="6"/>
  </w:num>
  <w:num w:numId="19">
    <w:abstractNumId w:val="8"/>
  </w:num>
  <w:num w:numId="20">
    <w:abstractNumId w:val="1"/>
  </w:num>
  <w:num w:numId="21">
    <w:abstractNumId w:val="7"/>
  </w:num>
  <w:num w:numId="22">
    <w:abstractNumId w:val="7"/>
    <w:lvlOverride w:ilvl="0">
      <w:startOverride w:val="1"/>
    </w:lvlOverride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</w:num>
  <w:num w:numId="28">
    <w:abstractNumId w:val="2"/>
  </w:num>
  <w:num w:numId="29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bordersDoNotSurroundHeader/>
  <w:bordersDoNotSurroundFooter/>
  <w:activeWritingStyle w:appName="MSWord" w:lang="en-US" w:vendorID="64" w:dllVersion="131077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79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E96"/>
    <w:rsid w:val="000009AC"/>
    <w:rsid w:val="000051E9"/>
    <w:rsid w:val="0000525F"/>
    <w:rsid w:val="00006BEB"/>
    <w:rsid w:val="00007C34"/>
    <w:rsid w:val="000153EB"/>
    <w:rsid w:val="000205F2"/>
    <w:rsid w:val="00022422"/>
    <w:rsid w:val="00033D52"/>
    <w:rsid w:val="00036D81"/>
    <w:rsid w:val="000409BF"/>
    <w:rsid w:val="00042EBC"/>
    <w:rsid w:val="00044934"/>
    <w:rsid w:val="000467EC"/>
    <w:rsid w:val="00046AAC"/>
    <w:rsid w:val="000500B5"/>
    <w:rsid w:val="00052C88"/>
    <w:rsid w:val="00053659"/>
    <w:rsid w:val="00053943"/>
    <w:rsid w:val="00057348"/>
    <w:rsid w:val="00060A5A"/>
    <w:rsid w:val="00060CBC"/>
    <w:rsid w:val="00061573"/>
    <w:rsid w:val="00061E05"/>
    <w:rsid w:val="0006299E"/>
    <w:rsid w:val="00063916"/>
    <w:rsid w:val="00075D84"/>
    <w:rsid w:val="0007666C"/>
    <w:rsid w:val="00076D88"/>
    <w:rsid w:val="00080928"/>
    <w:rsid w:val="000830A8"/>
    <w:rsid w:val="00084471"/>
    <w:rsid w:val="00084EFD"/>
    <w:rsid w:val="00085886"/>
    <w:rsid w:val="0008644A"/>
    <w:rsid w:val="00087EEA"/>
    <w:rsid w:val="00087F62"/>
    <w:rsid w:val="0009104A"/>
    <w:rsid w:val="0009117F"/>
    <w:rsid w:val="00091C04"/>
    <w:rsid w:val="00095261"/>
    <w:rsid w:val="00096976"/>
    <w:rsid w:val="000A0CA2"/>
    <w:rsid w:val="000B2374"/>
    <w:rsid w:val="000B37BC"/>
    <w:rsid w:val="000B6F29"/>
    <w:rsid w:val="000B7499"/>
    <w:rsid w:val="000C1C8C"/>
    <w:rsid w:val="000C24C1"/>
    <w:rsid w:val="000C35CB"/>
    <w:rsid w:val="000C37C0"/>
    <w:rsid w:val="000D05C7"/>
    <w:rsid w:val="000D17E9"/>
    <w:rsid w:val="000D365C"/>
    <w:rsid w:val="000E0BF0"/>
    <w:rsid w:val="000E1DB2"/>
    <w:rsid w:val="000E2FA4"/>
    <w:rsid w:val="000E7547"/>
    <w:rsid w:val="000F1DD2"/>
    <w:rsid w:val="000F3E9A"/>
    <w:rsid w:val="000F740D"/>
    <w:rsid w:val="001039F4"/>
    <w:rsid w:val="00111394"/>
    <w:rsid w:val="00112AAB"/>
    <w:rsid w:val="001257D7"/>
    <w:rsid w:val="00127685"/>
    <w:rsid w:val="00130953"/>
    <w:rsid w:val="00130BC3"/>
    <w:rsid w:val="001316C7"/>
    <w:rsid w:val="00131AAF"/>
    <w:rsid w:val="0013263D"/>
    <w:rsid w:val="00132C62"/>
    <w:rsid w:val="00132F9F"/>
    <w:rsid w:val="00133296"/>
    <w:rsid w:val="00133DB4"/>
    <w:rsid w:val="00134533"/>
    <w:rsid w:val="0013515A"/>
    <w:rsid w:val="00135739"/>
    <w:rsid w:val="00137E3B"/>
    <w:rsid w:val="00142784"/>
    <w:rsid w:val="00143B0D"/>
    <w:rsid w:val="00146380"/>
    <w:rsid w:val="00150574"/>
    <w:rsid w:val="00152F77"/>
    <w:rsid w:val="00156B4D"/>
    <w:rsid w:val="00156F76"/>
    <w:rsid w:val="001611E7"/>
    <w:rsid w:val="00161A7A"/>
    <w:rsid w:val="00162D52"/>
    <w:rsid w:val="0016384F"/>
    <w:rsid w:val="00164F76"/>
    <w:rsid w:val="00166AB3"/>
    <w:rsid w:val="00166D0E"/>
    <w:rsid w:val="00167161"/>
    <w:rsid w:val="00174F76"/>
    <w:rsid w:val="001759AF"/>
    <w:rsid w:val="00184116"/>
    <w:rsid w:val="0018617A"/>
    <w:rsid w:val="00187CE2"/>
    <w:rsid w:val="0019099B"/>
    <w:rsid w:val="00190FF3"/>
    <w:rsid w:val="001A2337"/>
    <w:rsid w:val="001A2586"/>
    <w:rsid w:val="001A37F0"/>
    <w:rsid w:val="001A6232"/>
    <w:rsid w:val="001A7611"/>
    <w:rsid w:val="001B0AC9"/>
    <w:rsid w:val="001B1802"/>
    <w:rsid w:val="001B410A"/>
    <w:rsid w:val="001C111F"/>
    <w:rsid w:val="001C1B17"/>
    <w:rsid w:val="001C26AF"/>
    <w:rsid w:val="001C2B7C"/>
    <w:rsid w:val="001C3002"/>
    <w:rsid w:val="001C66CE"/>
    <w:rsid w:val="001C6B99"/>
    <w:rsid w:val="001C7518"/>
    <w:rsid w:val="001D13A4"/>
    <w:rsid w:val="001D16A6"/>
    <w:rsid w:val="001D3CC4"/>
    <w:rsid w:val="001D4821"/>
    <w:rsid w:val="001D5CF6"/>
    <w:rsid w:val="001E4CB0"/>
    <w:rsid w:val="001E7008"/>
    <w:rsid w:val="001F2C6F"/>
    <w:rsid w:val="001F3DD7"/>
    <w:rsid w:val="001F4C2A"/>
    <w:rsid w:val="002057A0"/>
    <w:rsid w:val="00206DED"/>
    <w:rsid w:val="00211688"/>
    <w:rsid w:val="002136E0"/>
    <w:rsid w:val="0021481A"/>
    <w:rsid w:val="00214E7B"/>
    <w:rsid w:val="002154B8"/>
    <w:rsid w:val="00220AB8"/>
    <w:rsid w:val="0022148D"/>
    <w:rsid w:val="00221C96"/>
    <w:rsid w:val="00221E28"/>
    <w:rsid w:val="002239F1"/>
    <w:rsid w:val="0022556C"/>
    <w:rsid w:val="00227C8D"/>
    <w:rsid w:val="0023006E"/>
    <w:rsid w:val="00232BA7"/>
    <w:rsid w:val="00233171"/>
    <w:rsid w:val="00233573"/>
    <w:rsid w:val="00237C4F"/>
    <w:rsid w:val="00241A8B"/>
    <w:rsid w:val="002435B8"/>
    <w:rsid w:val="002457C6"/>
    <w:rsid w:val="002460EE"/>
    <w:rsid w:val="00246EB2"/>
    <w:rsid w:val="00247D82"/>
    <w:rsid w:val="00251F96"/>
    <w:rsid w:val="0025413D"/>
    <w:rsid w:val="00254E41"/>
    <w:rsid w:val="00255748"/>
    <w:rsid w:val="002567E1"/>
    <w:rsid w:val="00256E62"/>
    <w:rsid w:val="00260563"/>
    <w:rsid w:val="00262F09"/>
    <w:rsid w:val="002718EA"/>
    <w:rsid w:val="0027212C"/>
    <w:rsid w:val="00273A1F"/>
    <w:rsid w:val="0027500D"/>
    <w:rsid w:val="002769F4"/>
    <w:rsid w:val="00281B36"/>
    <w:rsid w:val="002828D9"/>
    <w:rsid w:val="00284C4D"/>
    <w:rsid w:val="002869E9"/>
    <w:rsid w:val="00286C60"/>
    <w:rsid w:val="00293737"/>
    <w:rsid w:val="00295299"/>
    <w:rsid w:val="00295447"/>
    <w:rsid w:val="00297585"/>
    <w:rsid w:val="002A268E"/>
    <w:rsid w:val="002A35D7"/>
    <w:rsid w:val="002A6E79"/>
    <w:rsid w:val="002B402C"/>
    <w:rsid w:val="002B4C60"/>
    <w:rsid w:val="002B7B12"/>
    <w:rsid w:val="002C0810"/>
    <w:rsid w:val="002C1DE1"/>
    <w:rsid w:val="002C2BDD"/>
    <w:rsid w:val="002C3829"/>
    <w:rsid w:val="002C4F10"/>
    <w:rsid w:val="002C56AE"/>
    <w:rsid w:val="002C6882"/>
    <w:rsid w:val="002C7342"/>
    <w:rsid w:val="002D23D5"/>
    <w:rsid w:val="002D2657"/>
    <w:rsid w:val="002D7041"/>
    <w:rsid w:val="002E0E4B"/>
    <w:rsid w:val="002E25E8"/>
    <w:rsid w:val="002E3338"/>
    <w:rsid w:val="002E7F09"/>
    <w:rsid w:val="002E7F51"/>
    <w:rsid w:val="002F1540"/>
    <w:rsid w:val="002F39E0"/>
    <w:rsid w:val="002F3DF8"/>
    <w:rsid w:val="002F50C1"/>
    <w:rsid w:val="002F5804"/>
    <w:rsid w:val="002F6D7B"/>
    <w:rsid w:val="002F7ABB"/>
    <w:rsid w:val="0030486C"/>
    <w:rsid w:val="00304D5D"/>
    <w:rsid w:val="00304E8A"/>
    <w:rsid w:val="0030513F"/>
    <w:rsid w:val="00305BDA"/>
    <w:rsid w:val="00307F42"/>
    <w:rsid w:val="00310674"/>
    <w:rsid w:val="00311227"/>
    <w:rsid w:val="00314D59"/>
    <w:rsid w:val="00315450"/>
    <w:rsid w:val="00315B3E"/>
    <w:rsid w:val="0032143A"/>
    <w:rsid w:val="0032521E"/>
    <w:rsid w:val="003266AA"/>
    <w:rsid w:val="00332F28"/>
    <w:rsid w:val="00332F39"/>
    <w:rsid w:val="00333B61"/>
    <w:rsid w:val="00335ACA"/>
    <w:rsid w:val="00337191"/>
    <w:rsid w:val="00337AD7"/>
    <w:rsid w:val="0034025C"/>
    <w:rsid w:val="00340A3A"/>
    <w:rsid w:val="0034358D"/>
    <w:rsid w:val="0034412B"/>
    <w:rsid w:val="0035320D"/>
    <w:rsid w:val="00355DA9"/>
    <w:rsid w:val="0035658A"/>
    <w:rsid w:val="00362F56"/>
    <w:rsid w:val="00363CC2"/>
    <w:rsid w:val="00366FF9"/>
    <w:rsid w:val="0036747B"/>
    <w:rsid w:val="00372015"/>
    <w:rsid w:val="00373CEB"/>
    <w:rsid w:val="00375678"/>
    <w:rsid w:val="003762E3"/>
    <w:rsid w:val="00380FBF"/>
    <w:rsid w:val="00384B38"/>
    <w:rsid w:val="00386261"/>
    <w:rsid w:val="00394C4B"/>
    <w:rsid w:val="003978E5"/>
    <w:rsid w:val="003A7F9C"/>
    <w:rsid w:val="003B1A10"/>
    <w:rsid w:val="003B3389"/>
    <w:rsid w:val="003B65CD"/>
    <w:rsid w:val="003B72D9"/>
    <w:rsid w:val="003C106F"/>
    <w:rsid w:val="003C1D41"/>
    <w:rsid w:val="003C2309"/>
    <w:rsid w:val="003C3525"/>
    <w:rsid w:val="003C3E5D"/>
    <w:rsid w:val="003D0580"/>
    <w:rsid w:val="003D0DDB"/>
    <w:rsid w:val="003D100E"/>
    <w:rsid w:val="003D1356"/>
    <w:rsid w:val="003D1C40"/>
    <w:rsid w:val="003D472D"/>
    <w:rsid w:val="003D6032"/>
    <w:rsid w:val="003D7028"/>
    <w:rsid w:val="003E0F5A"/>
    <w:rsid w:val="003E435B"/>
    <w:rsid w:val="003F1FC9"/>
    <w:rsid w:val="003F34FC"/>
    <w:rsid w:val="003F3816"/>
    <w:rsid w:val="003F4297"/>
    <w:rsid w:val="00405E07"/>
    <w:rsid w:val="004115C6"/>
    <w:rsid w:val="004116DA"/>
    <w:rsid w:val="004219BC"/>
    <w:rsid w:val="00424907"/>
    <w:rsid w:val="00424BE8"/>
    <w:rsid w:val="0042617D"/>
    <w:rsid w:val="00427000"/>
    <w:rsid w:val="00431158"/>
    <w:rsid w:val="004315C2"/>
    <w:rsid w:val="00433612"/>
    <w:rsid w:val="004351F4"/>
    <w:rsid w:val="004357B7"/>
    <w:rsid w:val="004375D7"/>
    <w:rsid w:val="00446A18"/>
    <w:rsid w:val="00446BD6"/>
    <w:rsid w:val="004529BE"/>
    <w:rsid w:val="00452A3C"/>
    <w:rsid w:val="0045431A"/>
    <w:rsid w:val="00456E8F"/>
    <w:rsid w:val="00457187"/>
    <w:rsid w:val="00463C9B"/>
    <w:rsid w:val="004651A7"/>
    <w:rsid w:val="00466101"/>
    <w:rsid w:val="00466AF6"/>
    <w:rsid w:val="0046782E"/>
    <w:rsid w:val="00467B5C"/>
    <w:rsid w:val="004763A2"/>
    <w:rsid w:val="00485E10"/>
    <w:rsid w:val="00491CDC"/>
    <w:rsid w:val="00492243"/>
    <w:rsid w:val="00492D22"/>
    <w:rsid w:val="004937CE"/>
    <w:rsid w:val="00493980"/>
    <w:rsid w:val="00496921"/>
    <w:rsid w:val="004978EE"/>
    <w:rsid w:val="004A17EC"/>
    <w:rsid w:val="004A2A90"/>
    <w:rsid w:val="004A2F4D"/>
    <w:rsid w:val="004A33EB"/>
    <w:rsid w:val="004B1096"/>
    <w:rsid w:val="004B5C5C"/>
    <w:rsid w:val="004B6EA8"/>
    <w:rsid w:val="004B7C48"/>
    <w:rsid w:val="004C1345"/>
    <w:rsid w:val="004C1CF2"/>
    <w:rsid w:val="004C286B"/>
    <w:rsid w:val="004C4D2C"/>
    <w:rsid w:val="004D2315"/>
    <w:rsid w:val="004E017C"/>
    <w:rsid w:val="004E13DF"/>
    <w:rsid w:val="004E1F60"/>
    <w:rsid w:val="004E5374"/>
    <w:rsid w:val="004F0C7F"/>
    <w:rsid w:val="004F0DCD"/>
    <w:rsid w:val="004F6240"/>
    <w:rsid w:val="004F714A"/>
    <w:rsid w:val="00501863"/>
    <w:rsid w:val="00503FFD"/>
    <w:rsid w:val="00504B8C"/>
    <w:rsid w:val="00506114"/>
    <w:rsid w:val="00507F5D"/>
    <w:rsid w:val="00511526"/>
    <w:rsid w:val="00517210"/>
    <w:rsid w:val="00517438"/>
    <w:rsid w:val="00520E00"/>
    <w:rsid w:val="005214B3"/>
    <w:rsid w:val="00524272"/>
    <w:rsid w:val="00524BC5"/>
    <w:rsid w:val="0053103E"/>
    <w:rsid w:val="005340F0"/>
    <w:rsid w:val="005361E3"/>
    <w:rsid w:val="00537F9C"/>
    <w:rsid w:val="0054034E"/>
    <w:rsid w:val="00544B55"/>
    <w:rsid w:val="00545255"/>
    <w:rsid w:val="005506CD"/>
    <w:rsid w:val="00550B56"/>
    <w:rsid w:val="00552B83"/>
    <w:rsid w:val="00560966"/>
    <w:rsid w:val="00562491"/>
    <w:rsid w:val="005628E5"/>
    <w:rsid w:val="00566AE7"/>
    <w:rsid w:val="005877E0"/>
    <w:rsid w:val="00590193"/>
    <w:rsid w:val="00597366"/>
    <w:rsid w:val="005A145D"/>
    <w:rsid w:val="005C21CC"/>
    <w:rsid w:val="005C34D5"/>
    <w:rsid w:val="005C7A66"/>
    <w:rsid w:val="005E1352"/>
    <w:rsid w:val="005E2802"/>
    <w:rsid w:val="005E2BFD"/>
    <w:rsid w:val="005E6FDD"/>
    <w:rsid w:val="005E796B"/>
    <w:rsid w:val="005F0461"/>
    <w:rsid w:val="005F3E3B"/>
    <w:rsid w:val="005F4869"/>
    <w:rsid w:val="005F6424"/>
    <w:rsid w:val="00605E8D"/>
    <w:rsid w:val="006124BF"/>
    <w:rsid w:val="00612FC3"/>
    <w:rsid w:val="006158D7"/>
    <w:rsid w:val="0062104E"/>
    <w:rsid w:val="006218CC"/>
    <w:rsid w:val="00621AAC"/>
    <w:rsid w:val="006232F1"/>
    <w:rsid w:val="00623499"/>
    <w:rsid w:val="0062501B"/>
    <w:rsid w:val="00627EEE"/>
    <w:rsid w:val="00633D55"/>
    <w:rsid w:val="006353C7"/>
    <w:rsid w:val="00636735"/>
    <w:rsid w:val="00636C89"/>
    <w:rsid w:val="00640A0B"/>
    <w:rsid w:val="00642AB9"/>
    <w:rsid w:val="00644C51"/>
    <w:rsid w:val="00644FE3"/>
    <w:rsid w:val="006455ED"/>
    <w:rsid w:val="00646E4D"/>
    <w:rsid w:val="00646F1C"/>
    <w:rsid w:val="00647978"/>
    <w:rsid w:val="00647A0A"/>
    <w:rsid w:val="006519B6"/>
    <w:rsid w:val="00654A05"/>
    <w:rsid w:val="0065626C"/>
    <w:rsid w:val="00656918"/>
    <w:rsid w:val="00656B10"/>
    <w:rsid w:val="0066026B"/>
    <w:rsid w:val="006635AB"/>
    <w:rsid w:val="006661F5"/>
    <w:rsid w:val="006664D4"/>
    <w:rsid w:val="00667284"/>
    <w:rsid w:val="006757F3"/>
    <w:rsid w:val="00677AFF"/>
    <w:rsid w:val="0068731A"/>
    <w:rsid w:val="00687BB4"/>
    <w:rsid w:val="00694B17"/>
    <w:rsid w:val="006951E6"/>
    <w:rsid w:val="006954AE"/>
    <w:rsid w:val="006961B5"/>
    <w:rsid w:val="006A41C4"/>
    <w:rsid w:val="006A42BE"/>
    <w:rsid w:val="006A7EE6"/>
    <w:rsid w:val="006B122E"/>
    <w:rsid w:val="006B191A"/>
    <w:rsid w:val="006B1F92"/>
    <w:rsid w:val="006B233D"/>
    <w:rsid w:val="006B26DC"/>
    <w:rsid w:val="006B28EB"/>
    <w:rsid w:val="006B6D73"/>
    <w:rsid w:val="006C19A1"/>
    <w:rsid w:val="006C4D73"/>
    <w:rsid w:val="006C743A"/>
    <w:rsid w:val="006C7FD7"/>
    <w:rsid w:val="006D073F"/>
    <w:rsid w:val="006D45E5"/>
    <w:rsid w:val="006D492F"/>
    <w:rsid w:val="006D505E"/>
    <w:rsid w:val="006D678C"/>
    <w:rsid w:val="006D6C8A"/>
    <w:rsid w:val="006E4854"/>
    <w:rsid w:val="006F1D19"/>
    <w:rsid w:val="006F221F"/>
    <w:rsid w:val="006F308C"/>
    <w:rsid w:val="006F61CA"/>
    <w:rsid w:val="00702599"/>
    <w:rsid w:val="0070295B"/>
    <w:rsid w:val="00704013"/>
    <w:rsid w:val="007047E9"/>
    <w:rsid w:val="007054CB"/>
    <w:rsid w:val="00705D12"/>
    <w:rsid w:val="0071106E"/>
    <w:rsid w:val="007126B7"/>
    <w:rsid w:val="007137E7"/>
    <w:rsid w:val="007161A4"/>
    <w:rsid w:val="00720DC4"/>
    <w:rsid w:val="007237BF"/>
    <w:rsid w:val="00726033"/>
    <w:rsid w:val="0073110E"/>
    <w:rsid w:val="00731D8A"/>
    <w:rsid w:val="00733440"/>
    <w:rsid w:val="00734C9E"/>
    <w:rsid w:val="00736408"/>
    <w:rsid w:val="00744101"/>
    <w:rsid w:val="007466DB"/>
    <w:rsid w:val="00747A2F"/>
    <w:rsid w:val="00751F3E"/>
    <w:rsid w:val="007529E3"/>
    <w:rsid w:val="007530D9"/>
    <w:rsid w:val="00753ACC"/>
    <w:rsid w:val="00754799"/>
    <w:rsid w:val="00755A09"/>
    <w:rsid w:val="00755A4D"/>
    <w:rsid w:val="007561F8"/>
    <w:rsid w:val="0076060D"/>
    <w:rsid w:val="00761A84"/>
    <w:rsid w:val="00764BA7"/>
    <w:rsid w:val="007650FE"/>
    <w:rsid w:val="00771D1C"/>
    <w:rsid w:val="007720E0"/>
    <w:rsid w:val="007731CC"/>
    <w:rsid w:val="00777CAB"/>
    <w:rsid w:val="00777D45"/>
    <w:rsid w:val="0078094C"/>
    <w:rsid w:val="007856F0"/>
    <w:rsid w:val="00790CD7"/>
    <w:rsid w:val="00790EEC"/>
    <w:rsid w:val="007955C5"/>
    <w:rsid w:val="0079728B"/>
    <w:rsid w:val="007B0509"/>
    <w:rsid w:val="007C5C0A"/>
    <w:rsid w:val="007C6030"/>
    <w:rsid w:val="007D4101"/>
    <w:rsid w:val="007D7C51"/>
    <w:rsid w:val="007E10AE"/>
    <w:rsid w:val="007E1AEF"/>
    <w:rsid w:val="007E2F57"/>
    <w:rsid w:val="007E502B"/>
    <w:rsid w:val="007F1AD8"/>
    <w:rsid w:val="007F619A"/>
    <w:rsid w:val="00806C4D"/>
    <w:rsid w:val="0081319A"/>
    <w:rsid w:val="00813301"/>
    <w:rsid w:val="0081593C"/>
    <w:rsid w:val="0081633D"/>
    <w:rsid w:val="00816609"/>
    <w:rsid w:val="008166F7"/>
    <w:rsid w:val="00816E2B"/>
    <w:rsid w:val="008202BF"/>
    <w:rsid w:val="00820FB7"/>
    <w:rsid w:val="00822374"/>
    <w:rsid w:val="00824F47"/>
    <w:rsid w:val="00826393"/>
    <w:rsid w:val="0083179F"/>
    <w:rsid w:val="00831FA6"/>
    <w:rsid w:val="008322F3"/>
    <w:rsid w:val="00833B4F"/>
    <w:rsid w:val="008358D5"/>
    <w:rsid w:val="00836966"/>
    <w:rsid w:val="00843603"/>
    <w:rsid w:val="00846E33"/>
    <w:rsid w:val="0085457F"/>
    <w:rsid w:val="00856135"/>
    <w:rsid w:val="008561CE"/>
    <w:rsid w:val="00857DEC"/>
    <w:rsid w:val="00860480"/>
    <w:rsid w:val="00865118"/>
    <w:rsid w:val="00866641"/>
    <w:rsid w:val="00867690"/>
    <w:rsid w:val="008701B8"/>
    <w:rsid w:val="00872CEC"/>
    <w:rsid w:val="00874303"/>
    <w:rsid w:val="0087644B"/>
    <w:rsid w:val="00876714"/>
    <w:rsid w:val="0087684B"/>
    <w:rsid w:val="00877CB4"/>
    <w:rsid w:val="00880092"/>
    <w:rsid w:val="00881486"/>
    <w:rsid w:val="00881B79"/>
    <w:rsid w:val="008832C8"/>
    <w:rsid w:val="008947DB"/>
    <w:rsid w:val="00897D2B"/>
    <w:rsid w:val="008A00D5"/>
    <w:rsid w:val="008A1EAF"/>
    <w:rsid w:val="008A4456"/>
    <w:rsid w:val="008A6136"/>
    <w:rsid w:val="008A779D"/>
    <w:rsid w:val="008A7F15"/>
    <w:rsid w:val="008B07BB"/>
    <w:rsid w:val="008B3892"/>
    <w:rsid w:val="008B6BDF"/>
    <w:rsid w:val="008B7A11"/>
    <w:rsid w:val="008B7E77"/>
    <w:rsid w:val="008B7F1E"/>
    <w:rsid w:val="008D0C58"/>
    <w:rsid w:val="008D23B5"/>
    <w:rsid w:val="008D58B6"/>
    <w:rsid w:val="008D7102"/>
    <w:rsid w:val="008E14FA"/>
    <w:rsid w:val="008E71EB"/>
    <w:rsid w:val="008E7CF7"/>
    <w:rsid w:val="008F3A58"/>
    <w:rsid w:val="008F3FB4"/>
    <w:rsid w:val="008F429A"/>
    <w:rsid w:val="008F4ACC"/>
    <w:rsid w:val="008F4DB9"/>
    <w:rsid w:val="008F76AA"/>
    <w:rsid w:val="00913C79"/>
    <w:rsid w:val="00922196"/>
    <w:rsid w:val="00922C06"/>
    <w:rsid w:val="00923681"/>
    <w:rsid w:val="00923D3A"/>
    <w:rsid w:val="00925D69"/>
    <w:rsid w:val="00927EBA"/>
    <w:rsid w:val="00932773"/>
    <w:rsid w:val="00933D18"/>
    <w:rsid w:val="009341B6"/>
    <w:rsid w:val="0093471C"/>
    <w:rsid w:val="00941429"/>
    <w:rsid w:val="009414B6"/>
    <w:rsid w:val="00941D39"/>
    <w:rsid w:val="00942502"/>
    <w:rsid w:val="00943C0E"/>
    <w:rsid w:val="00944D94"/>
    <w:rsid w:val="00945B16"/>
    <w:rsid w:val="009477FB"/>
    <w:rsid w:val="0095059F"/>
    <w:rsid w:val="00952355"/>
    <w:rsid w:val="009523BA"/>
    <w:rsid w:val="0095701C"/>
    <w:rsid w:val="00960134"/>
    <w:rsid w:val="00960C26"/>
    <w:rsid w:val="00962381"/>
    <w:rsid w:val="00965969"/>
    <w:rsid w:val="00971152"/>
    <w:rsid w:val="00971CBA"/>
    <w:rsid w:val="009734BE"/>
    <w:rsid w:val="00973A8F"/>
    <w:rsid w:val="0097623A"/>
    <w:rsid w:val="009816FC"/>
    <w:rsid w:val="00982593"/>
    <w:rsid w:val="009841B6"/>
    <w:rsid w:val="00985E3D"/>
    <w:rsid w:val="0099201B"/>
    <w:rsid w:val="009938FC"/>
    <w:rsid w:val="00996FA7"/>
    <w:rsid w:val="0099750F"/>
    <w:rsid w:val="0099794C"/>
    <w:rsid w:val="009A2AC7"/>
    <w:rsid w:val="009A5C59"/>
    <w:rsid w:val="009A61EB"/>
    <w:rsid w:val="009B781A"/>
    <w:rsid w:val="009B7EE5"/>
    <w:rsid w:val="009D4778"/>
    <w:rsid w:val="009E4141"/>
    <w:rsid w:val="009F1654"/>
    <w:rsid w:val="009F1ED2"/>
    <w:rsid w:val="009F2019"/>
    <w:rsid w:val="009F4481"/>
    <w:rsid w:val="009F5B75"/>
    <w:rsid w:val="009F6A72"/>
    <w:rsid w:val="009F772C"/>
    <w:rsid w:val="00A00AE4"/>
    <w:rsid w:val="00A02535"/>
    <w:rsid w:val="00A0319C"/>
    <w:rsid w:val="00A1325F"/>
    <w:rsid w:val="00A15DA6"/>
    <w:rsid w:val="00A16A89"/>
    <w:rsid w:val="00A212F6"/>
    <w:rsid w:val="00A2149F"/>
    <w:rsid w:val="00A23AE2"/>
    <w:rsid w:val="00A305FD"/>
    <w:rsid w:val="00A31B09"/>
    <w:rsid w:val="00A3355E"/>
    <w:rsid w:val="00A33BD7"/>
    <w:rsid w:val="00A34ABD"/>
    <w:rsid w:val="00A34B22"/>
    <w:rsid w:val="00A35122"/>
    <w:rsid w:val="00A36639"/>
    <w:rsid w:val="00A37AEC"/>
    <w:rsid w:val="00A41F61"/>
    <w:rsid w:val="00A4414B"/>
    <w:rsid w:val="00A56C58"/>
    <w:rsid w:val="00A57525"/>
    <w:rsid w:val="00A607C5"/>
    <w:rsid w:val="00A61515"/>
    <w:rsid w:val="00A61DA7"/>
    <w:rsid w:val="00A64E3A"/>
    <w:rsid w:val="00A6513A"/>
    <w:rsid w:val="00A65C35"/>
    <w:rsid w:val="00A65CA0"/>
    <w:rsid w:val="00A753E7"/>
    <w:rsid w:val="00A768C7"/>
    <w:rsid w:val="00A77634"/>
    <w:rsid w:val="00A77AE6"/>
    <w:rsid w:val="00A77CB6"/>
    <w:rsid w:val="00A8229A"/>
    <w:rsid w:val="00A835EC"/>
    <w:rsid w:val="00A84796"/>
    <w:rsid w:val="00A84D19"/>
    <w:rsid w:val="00A869C1"/>
    <w:rsid w:val="00A903EC"/>
    <w:rsid w:val="00A91A95"/>
    <w:rsid w:val="00A930F2"/>
    <w:rsid w:val="00A95148"/>
    <w:rsid w:val="00A95864"/>
    <w:rsid w:val="00A974CA"/>
    <w:rsid w:val="00A97F66"/>
    <w:rsid w:val="00A97FBD"/>
    <w:rsid w:val="00AA00BE"/>
    <w:rsid w:val="00AA08D9"/>
    <w:rsid w:val="00AA0C0D"/>
    <w:rsid w:val="00AA1295"/>
    <w:rsid w:val="00AA336A"/>
    <w:rsid w:val="00AA7AC7"/>
    <w:rsid w:val="00AB1869"/>
    <w:rsid w:val="00AB313E"/>
    <w:rsid w:val="00AB459B"/>
    <w:rsid w:val="00AB4A30"/>
    <w:rsid w:val="00AB5541"/>
    <w:rsid w:val="00AB6E96"/>
    <w:rsid w:val="00AC366A"/>
    <w:rsid w:val="00AC48B3"/>
    <w:rsid w:val="00AC5863"/>
    <w:rsid w:val="00AC76E6"/>
    <w:rsid w:val="00AD1371"/>
    <w:rsid w:val="00AD3022"/>
    <w:rsid w:val="00AE020F"/>
    <w:rsid w:val="00AE0A48"/>
    <w:rsid w:val="00AE4508"/>
    <w:rsid w:val="00AE5460"/>
    <w:rsid w:val="00AE65AD"/>
    <w:rsid w:val="00AF30CA"/>
    <w:rsid w:val="00AF363E"/>
    <w:rsid w:val="00AF65E7"/>
    <w:rsid w:val="00AF6A2D"/>
    <w:rsid w:val="00B0517D"/>
    <w:rsid w:val="00B05CFE"/>
    <w:rsid w:val="00B14B2B"/>
    <w:rsid w:val="00B1667B"/>
    <w:rsid w:val="00B17AF1"/>
    <w:rsid w:val="00B22797"/>
    <w:rsid w:val="00B22E5F"/>
    <w:rsid w:val="00B231E9"/>
    <w:rsid w:val="00B511DC"/>
    <w:rsid w:val="00B53393"/>
    <w:rsid w:val="00B6158D"/>
    <w:rsid w:val="00B62EE3"/>
    <w:rsid w:val="00B64709"/>
    <w:rsid w:val="00B64A5C"/>
    <w:rsid w:val="00B70160"/>
    <w:rsid w:val="00B71930"/>
    <w:rsid w:val="00B76AD1"/>
    <w:rsid w:val="00B8035C"/>
    <w:rsid w:val="00B833A2"/>
    <w:rsid w:val="00B83898"/>
    <w:rsid w:val="00B841A4"/>
    <w:rsid w:val="00B870C5"/>
    <w:rsid w:val="00B871AE"/>
    <w:rsid w:val="00B90A39"/>
    <w:rsid w:val="00B920C2"/>
    <w:rsid w:val="00B934B9"/>
    <w:rsid w:val="00B94D78"/>
    <w:rsid w:val="00B96626"/>
    <w:rsid w:val="00BA0DA5"/>
    <w:rsid w:val="00BA6C9C"/>
    <w:rsid w:val="00BB53FB"/>
    <w:rsid w:val="00BB61A1"/>
    <w:rsid w:val="00BB66E6"/>
    <w:rsid w:val="00BC01E7"/>
    <w:rsid w:val="00BC021C"/>
    <w:rsid w:val="00BC7940"/>
    <w:rsid w:val="00BD1B2B"/>
    <w:rsid w:val="00BD46FE"/>
    <w:rsid w:val="00BD6B0E"/>
    <w:rsid w:val="00BD77AA"/>
    <w:rsid w:val="00BE00A1"/>
    <w:rsid w:val="00BE06B7"/>
    <w:rsid w:val="00BE64BF"/>
    <w:rsid w:val="00BE74FD"/>
    <w:rsid w:val="00BF0A0E"/>
    <w:rsid w:val="00BF5962"/>
    <w:rsid w:val="00BF67C7"/>
    <w:rsid w:val="00BF68AE"/>
    <w:rsid w:val="00C10937"/>
    <w:rsid w:val="00C11BF8"/>
    <w:rsid w:val="00C13B3E"/>
    <w:rsid w:val="00C15405"/>
    <w:rsid w:val="00C15B47"/>
    <w:rsid w:val="00C15EC9"/>
    <w:rsid w:val="00C171A1"/>
    <w:rsid w:val="00C17B93"/>
    <w:rsid w:val="00C23C15"/>
    <w:rsid w:val="00C25CF1"/>
    <w:rsid w:val="00C3430A"/>
    <w:rsid w:val="00C34FB7"/>
    <w:rsid w:val="00C3598F"/>
    <w:rsid w:val="00C367D4"/>
    <w:rsid w:val="00C371B9"/>
    <w:rsid w:val="00C406BD"/>
    <w:rsid w:val="00C4212F"/>
    <w:rsid w:val="00C42A80"/>
    <w:rsid w:val="00C42F37"/>
    <w:rsid w:val="00C45022"/>
    <w:rsid w:val="00C46475"/>
    <w:rsid w:val="00C51725"/>
    <w:rsid w:val="00C563A4"/>
    <w:rsid w:val="00C5753A"/>
    <w:rsid w:val="00C57ED5"/>
    <w:rsid w:val="00C65DF6"/>
    <w:rsid w:val="00C705C1"/>
    <w:rsid w:val="00C749B2"/>
    <w:rsid w:val="00C77D15"/>
    <w:rsid w:val="00C822EB"/>
    <w:rsid w:val="00C83A82"/>
    <w:rsid w:val="00C8479D"/>
    <w:rsid w:val="00C928A5"/>
    <w:rsid w:val="00C929B1"/>
    <w:rsid w:val="00C94D0D"/>
    <w:rsid w:val="00C95537"/>
    <w:rsid w:val="00C96E66"/>
    <w:rsid w:val="00C97425"/>
    <w:rsid w:val="00CA294A"/>
    <w:rsid w:val="00CA3266"/>
    <w:rsid w:val="00CA7483"/>
    <w:rsid w:val="00CB134A"/>
    <w:rsid w:val="00CB3E20"/>
    <w:rsid w:val="00CB4B49"/>
    <w:rsid w:val="00CB59CA"/>
    <w:rsid w:val="00CB6937"/>
    <w:rsid w:val="00CC11FC"/>
    <w:rsid w:val="00CC2AA2"/>
    <w:rsid w:val="00CC4897"/>
    <w:rsid w:val="00CC6B39"/>
    <w:rsid w:val="00CD6CEA"/>
    <w:rsid w:val="00CD7733"/>
    <w:rsid w:val="00CE0397"/>
    <w:rsid w:val="00CE46FB"/>
    <w:rsid w:val="00CE7D31"/>
    <w:rsid w:val="00CF071A"/>
    <w:rsid w:val="00CF0C4C"/>
    <w:rsid w:val="00CF19F9"/>
    <w:rsid w:val="00CF1BD1"/>
    <w:rsid w:val="00CF508A"/>
    <w:rsid w:val="00CF50BE"/>
    <w:rsid w:val="00D01724"/>
    <w:rsid w:val="00D024BB"/>
    <w:rsid w:val="00D025DF"/>
    <w:rsid w:val="00D02928"/>
    <w:rsid w:val="00D02B58"/>
    <w:rsid w:val="00D055CC"/>
    <w:rsid w:val="00D11FC9"/>
    <w:rsid w:val="00D12C02"/>
    <w:rsid w:val="00D14E73"/>
    <w:rsid w:val="00D16CD3"/>
    <w:rsid w:val="00D16E23"/>
    <w:rsid w:val="00D20069"/>
    <w:rsid w:val="00D2272E"/>
    <w:rsid w:val="00D23120"/>
    <w:rsid w:val="00D2348E"/>
    <w:rsid w:val="00D2618E"/>
    <w:rsid w:val="00D26515"/>
    <w:rsid w:val="00D275A7"/>
    <w:rsid w:val="00D34025"/>
    <w:rsid w:val="00D3657F"/>
    <w:rsid w:val="00D36696"/>
    <w:rsid w:val="00D37B0C"/>
    <w:rsid w:val="00D40A86"/>
    <w:rsid w:val="00D42B2B"/>
    <w:rsid w:val="00D43556"/>
    <w:rsid w:val="00D45C01"/>
    <w:rsid w:val="00D47919"/>
    <w:rsid w:val="00D50056"/>
    <w:rsid w:val="00D50C58"/>
    <w:rsid w:val="00D63BEB"/>
    <w:rsid w:val="00D6694F"/>
    <w:rsid w:val="00D66AC0"/>
    <w:rsid w:val="00D66E57"/>
    <w:rsid w:val="00D70CAA"/>
    <w:rsid w:val="00D726E7"/>
    <w:rsid w:val="00D74AD8"/>
    <w:rsid w:val="00D76546"/>
    <w:rsid w:val="00D83D71"/>
    <w:rsid w:val="00D957C9"/>
    <w:rsid w:val="00D9590B"/>
    <w:rsid w:val="00DA278E"/>
    <w:rsid w:val="00DA741B"/>
    <w:rsid w:val="00DB0FAA"/>
    <w:rsid w:val="00DB278D"/>
    <w:rsid w:val="00DB4364"/>
    <w:rsid w:val="00DB665A"/>
    <w:rsid w:val="00DB75A4"/>
    <w:rsid w:val="00DC169E"/>
    <w:rsid w:val="00DC6BE6"/>
    <w:rsid w:val="00DD51B5"/>
    <w:rsid w:val="00DE0970"/>
    <w:rsid w:val="00DE12E1"/>
    <w:rsid w:val="00DE1EF2"/>
    <w:rsid w:val="00DE2CBA"/>
    <w:rsid w:val="00DE5461"/>
    <w:rsid w:val="00DE55E9"/>
    <w:rsid w:val="00DF1F58"/>
    <w:rsid w:val="00DF282F"/>
    <w:rsid w:val="00DF44D6"/>
    <w:rsid w:val="00DF567A"/>
    <w:rsid w:val="00E0013E"/>
    <w:rsid w:val="00E002E6"/>
    <w:rsid w:val="00E00C35"/>
    <w:rsid w:val="00E012AA"/>
    <w:rsid w:val="00E03B64"/>
    <w:rsid w:val="00E04358"/>
    <w:rsid w:val="00E06BC5"/>
    <w:rsid w:val="00E10872"/>
    <w:rsid w:val="00E124B2"/>
    <w:rsid w:val="00E13E95"/>
    <w:rsid w:val="00E147CE"/>
    <w:rsid w:val="00E157D7"/>
    <w:rsid w:val="00E17818"/>
    <w:rsid w:val="00E20842"/>
    <w:rsid w:val="00E20B8A"/>
    <w:rsid w:val="00E21F4F"/>
    <w:rsid w:val="00E3039B"/>
    <w:rsid w:val="00E341D1"/>
    <w:rsid w:val="00E34CC2"/>
    <w:rsid w:val="00E36253"/>
    <w:rsid w:val="00E405FF"/>
    <w:rsid w:val="00E40657"/>
    <w:rsid w:val="00E406BE"/>
    <w:rsid w:val="00E53BBA"/>
    <w:rsid w:val="00E61B3D"/>
    <w:rsid w:val="00E64787"/>
    <w:rsid w:val="00E64BB4"/>
    <w:rsid w:val="00E71A6B"/>
    <w:rsid w:val="00E75847"/>
    <w:rsid w:val="00E82E20"/>
    <w:rsid w:val="00E85150"/>
    <w:rsid w:val="00E85CD7"/>
    <w:rsid w:val="00E920CB"/>
    <w:rsid w:val="00E9284B"/>
    <w:rsid w:val="00E941BC"/>
    <w:rsid w:val="00E9727C"/>
    <w:rsid w:val="00EA0E9B"/>
    <w:rsid w:val="00EA0EAD"/>
    <w:rsid w:val="00EA3318"/>
    <w:rsid w:val="00EA70E5"/>
    <w:rsid w:val="00EB0A4A"/>
    <w:rsid w:val="00EB463E"/>
    <w:rsid w:val="00EB485C"/>
    <w:rsid w:val="00EB73FA"/>
    <w:rsid w:val="00EC14B7"/>
    <w:rsid w:val="00EC37D0"/>
    <w:rsid w:val="00ED0226"/>
    <w:rsid w:val="00ED077A"/>
    <w:rsid w:val="00ED296D"/>
    <w:rsid w:val="00ED2D7A"/>
    <w:rsid w:val="00ED4B97"/>
    <w:rsid w:val="00ED6E4C"/>
    <w:rsid w:val="00EE0121"/>
    <w:rsid w:val="00EE20B9"/>
    <w:rsid w:val="00EE245E"/>
    <w:rsid w:val="00EE2CD4"/>
    <w:rsid w:val="00EE33A8"/>
    <w:rsid w:val="00EE7CB4"/>
    <w:rsid w:val="00EF3623"/>
    <w:rsid w:val="00EF411C"/>
    <w:rsid w:val="00EF574F"/>
    <w:rsid w:val="00EF5AF8"/>
    <w:rsid w:val="00EF5B77"/>
    <w:rsid w:val="00F03DF1"/>
    <w:rsid w:val="00F03EB6"/>
    <w:rsid w:val="00F06A09"/>
    <w:rsid w:val="00F076DE"/>
    <w:rsid w:val="00F07E15"/>
    <w:rsid w:val="00F13BF6"/>
    <w:rsid w:val="00F2228A"/>
    <w:rsid w:val="00F2700A"/>
    <w:rsid w:val="00F31025"/>
    <w:rsid w:val="00F316A5"/>
    <w:rsid w:val="00F340A9"/>
    <w:rsid w:val="00F35F61"/>
    <w:rsid w:val="00F36C2B"/>
    <w:rsid w:val="00F42DE2"/>
    <w:rsid w:val="00F45139"/>
    <w:rsid w:val="00F455E3"/>
    <w:rsid w:val="00F47AA1"/>
    <w:rsid w:val="00F53065"/>
    <w:rsid w:val="00F530F3"/>
    <w:rsid w:val="00F533E7"/>
    <w:rsid w:val="00F66030"/>
    <w:rsid w:val="00F666EA"/>
    <w:rsid w:val="00F71C8E"/>
    <w:rsid w:val="00F74D3C"/>
    <w:rsid w:val="00F7520D"/>
    <w:rsid w:val="00F7527C"/>
    <w:rsid w:val="00F76F5A"/>
    <w:rsid w:val="00F83F4C"/>
    <w:rsid w:val="00F84F5E"/>
    <w:rsid w:val="00F850F8"/>
    <w:rsid w:val="00F87E63"/>
    <w:rsid w:val="00F91A5F"/>
    <w:rsid w:val="00F93393"/>
    <w:rsid w:val="00F97FAC"/>
    <w:rsid w:val="00FA3B47"/>
    <w:rsid w:val="00FA690C"/>
    <w:rsid w:val="00FA7539"/>
    <w:rsid w:val="00FB00D2"/>
    <w:rsid w:val="00FB0A32"/>
    <w:rsid w:val="00FB2935"/>
    <w:rsid w:val="00FB6196"/>
    <w:rsid w:val="00FB68D7"/>
    <w:rsid w:val="00FC39AD"/>
    <w:rsid w:val="00FC3F6E"/>
    <w:rsid w:val="00FC4F07"/>
    <w:rsid w:val="00FC557A"/>
    <w:rsid w:val="00FC6224"/>
    <w:rsid w:val="00FD2AE8"/>
    <w:rsid w:val="00FD2EF5"/>
    <w:rsid w:val="00FD3534"/>
    <w:rsid w:val="00FD4A89"/>
    <w:rsid w:val="00FD58F7"/>
    <w:rsid w:val="00FE7A51"/>
    <w:rsid w:val="00FF0B47"/>
    <w:rsid w:val="00FF5AD8"/>
    <w:rsid w:val="00FF7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B2523FDC-7C94-40EB-B846-11312D274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4AD8"/>
    <w:rPr>
      <w:kern w:val="2"/>
      <w:sz w:val="18"/>
    </w:rPr>
  </w:style>
  <w:style w:type="paragraph" w:styleId="1">
    <w:name w:val="heading 1"/>
    <w:basedOn w:val="a"/>
    <w:next w:val="a0"/>
    <w:link w:val="1Char"/>
    <w:qFormat/>
    <w:pPr>
      <w:keepNext/>
      <w:keepLines/>
      <w:numPr>
        <w:numId w:val="1"/>
      </w:numPr>
      <w:tabs>
        <w:tab w:val="left" w:pos="318"/>
      </w:tabs>
      <w:adjustRightInd w:val="0"/>
      <w:spacing w:before="160" w:after="160"/>
      <w:textAlignment w:val="baseline"/>
      <w:outlineLvl w:val="0"/>
    </w:pPr>
    <w:rPr>
      <w:rFonts w:eastAsia="黑体"/>
      <w:kern w:val="0"/>
      <w:sz w:val="21"/>
    </w:rPr>
  </w:style>
  <w:style w:type="paragraph" w:styleId="2">
    <w:name w:val="heading 2"/>
    <w:basedOn w:val="a"/>
    <w:next w:val="a0"/>
    <w:link w:val="2Char"/>
    <w:qFormat/>
    <w:pPr>
      <w:keepNext/>
      <w:keepLines/>
      <w:numPr>
        <w:ilvl w:val="1"/>
        <w:numId w:val="1"/>
      </w:numPr>
      <w:tabs>
        <w:tab w:val="left" w:pos="414"/>
      </w:tabs>
      <w:autoSpaceDE w:val="0"/>
      <w:autoSpaceDN w:val="0"/>
      <w:adjustRightInd w:val="0"/>
      <w:spacing w:beforeLines="25" w:before="25" w:afterLines="25" w:after="25"/>
      <w:textAlignment w:val="baseline"/>
      <w:outlineLvl w:val="1"/>
    </w:pPr>
    <w:rPr>
      <w:rFonts w:eastAsia="黑体"/>
      <w:kern w:val="0"/>
    </w:rPr>
  </w:style>
  <w:style w:type="paragraph" w:styleId="3">
    <w:name w:val="heading 3"/>
    <w:basedOn w:val="a"/>
    <w:next w:val="a0"/>
    <w:link w:val="3Char"/>
    <w:autoRedefine/>
    <w:qFormat/>
    <w:rsid w:val="0034358D"/>
    <w:pPr>
      <w:keepNext/>
      <w:keepLines/>
      <w:numPr>
        <w:ilvl w:val="2"/>
        <w:numId w:val="1"/>
      </w:numPr>
      <w:tabs>
        <w:tab w:val="left" w:pos="561"/>
      </w:tabs>
      <w:outlineLvl w:val="2"/>
    </w:pPr>
    <w:rPr>
      <w:sz w:val="24"/>
      <w:szCs w:val="24"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outlineLvl w:val="3"/>
    </w:pPr>
    <w:rPr>
      <w:rFonts w:ascii="Arial" w:eastAsia="黑体" w:hAnsi="Arial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sz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spacing w:before="240" w:after="64"/>
      <w:outlineLvl w:val="5"/>
    </w:p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sz w:val="24"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pPr>
      <w:tabs>
        <w:tab w:val="left" w:pos="357"/>
      </w:tabs>
      <w:ind w:firstLineChars="200" w:firstLine="200"/>
    </w:pPr>
  </w:style>
  <w:style w:type="paragraph" w:styleId="a4">
    <w:name w:val="footer"/>
    <w:basedOn w:val="a"/>
    <w:pPr>
      <w:tabs>
        <w:tab w:val="center" w:pos="4153"/>
        <w:tab w:val="right" w:pos="8306"/>
      </w:tabs>
      <w:autoSpaceDE w:val="0"/>
      <w:autoSpaceDN w:val="0"/>
      <w:adjustRightInd w:val="0"/>
      <w:spacing w:line="240" w:lineRule="atLeast"/>
      <w:textAlignment w:val="baseline"/>
    </w:pPr>
    <w:rPr>
      <w:rFonts w:eastAsia="·s²Ó©úÅé"/>
      <w:kern w:val="0"/>
    </w:rPr>
  </w:style>
  <w:style w:type="paragraph" w:styleId="a5">
    <w:name w:val="header"/>
    <w:basedOn w:val="a"/>
    <w:pPr>
      <w:pBdr>
        <w:bottom w:val="single" w:sz="6" w:space="1" w:color="auto"/>
      </w:pBdr>
      <w:snapToGrid w:val="0"/>
      <w:jc w:val="center"/>
    </w:pPr>
  </w:style>
  <w:style w:type="paragraph" w:styleId="a6">
    <w:name w:val="caption"/>
    <w:basedOn w:val="a"/>
    <w:next w:val="a"/>
    <w:qFormat/>
    <w:pPr>
      <w:spacing w:before="152" w:after="160"/>
    </w:pPr>
    <w:rPr>
      <w:rFonts w:ascii="Arial" w:eastAsia="黑体" w:hAnsi="Arial"/>
    </w:rPr>
  </w:style>
  <w:style w:type="paragraph" w:styleId="a7">
    <w:name w:val="footnote text"/>
    <w:basedOn w:val="a"/>
    <w:next w:val="10"/>
    <w:semiHidden/>
    <w:pPr>
      <w:tabs>
        <w:tab w:val="left" w:pos="465"/>
      </w:tabs>
      <w:snapToGrid w:val="0"/>
      <w:spacing w:before="120" w:line="312" w:lineRule="auto"/>
      <w:ind w:firstLineChars="267" w:firstLine="267"/>
    </w:pPr>
    <w:rPr>
      <w:sz w:val="15"/>
    </w:rPr>
  </w:style>
  <w:style w:type="paragraph" w:customStyle="1" w:styleId="10">
    <w:name w:val="脚注文本1"/>
    <w:basedOn w:val="a7"/>
    <w:pPr>
      <w:spacing w:before="0"/>
      <w:ind w:firstLineChars="297" w:firstLine="297"/>
    </w:pPr>
  </w:style>
  <w:style w:type="character" w:styleId="a8">
    <w:name w:val="footnote reference"/>
    <w:autoRedefine/>
    <w:semiHidden/>
    <w:rPr>
      <w:rFonts w:ascii="Monotype Sorts" w:eastAsia="宋体" w:hAnsi="Monotype Sorts"/>
      <w:spacing w:val="0"/>
      <w:w w:val="100"/>
      <w:position w:val="0"/>
      <w:sz w:val="11"/>
      <w:vertAlign w:val="baseline"/>
    </w:rPr>
  </w:style>
  <w:style w:type="paragraph" w:customStyle="1" w:styleId="a9">
    <w:name w:val="首页页眉"/>
    <w:basedOn w:val="a5"/>
    <w:pPr>
      <w:pBdr>
        <w:bottom w:val="double" w:sz="6" w:space="1" w:color="auto"/>
      </w:pBdr>
      <w:jc w:val="both"/>
    </w:pPr>
  </w:style>
  <w:style w:type="paragraph" w:customStyle="1" w:styleId="Correspond">
    <w:name w:val="Correspond"/>
    <w:basedOn w:val="DepartCorrespond"/>
    <w:next w:val="a"/>
  </w:style>
  <w:style w:type="paragraph" w:customStyle="1" w:styleId="DepartCorrespond">
    <w:name w:val="Depart.Correspond"/>
    <w:basedOn w:val="aa"/>
    <w:pPr>
      <w:ind w:left="66" w:hangingChars="66" w:hanging="66"/>
    </w:pPr>
    <w:rPr>
      <w:iCs/>
      <w:sz w:val="16"/>
    </w:rPr>
  </w:style>
  <w:style w:type="paragraph" w:customStyle="1" w:styleId="aa">
    <w:name w:val="单位"/>
    <w:pPr>
      <w:ind w:left="70" w:hangingChars="70" w:hanging="70"/>
      <w:jc w:val="both"/>
    </w:pPr>
    <w:rPr>
      <w:sz w:val="17"/>
    </w:rPr>
  </w:style>
  <w:style w:type="character" w:styleId="ab">
    <w:name w:val="Strong"/>
    <w:qFormat/>
    <w:rPr>
      <w:b/>
      <w:bCs/>
    </w:rPr>
  </w:style>
  <w:style w:type="paragraph" w:customStyle="1" w:styleId="11">
    <w:name w:val="日期1"/>
    <w:basedOn w:val="DepartCorrespond"/>
    <w:next w:val="Information"/>
    <w:pPr>
      <w:spacing w:after="240"/>
    </w:pPr>
    <w:rPr>
      <w:sz w:val="18"/>
    </w:rPr>
  </w:style>
  <w:style w:type="paragraph" w:customStyle="1" w:styleId="Information">
    <w:name w:val="Information"/>
    <w:basedOn w:val="11"/>
    <w:next w:val="Abstract"/>
    <w:pPr>
      <w:ind w:left="0" w:firstLineChars="0" w:firstLine="0"/>
    </w:pPr>
    <w:rPr>
      <w:b/>
      <w:bCs/>
    </w:rPr>
  </w:style>
  <w:style w:type="paragraph" w:customStyle="1" w:styleId="Abstract">
    <w:name w:val="Abstract"/>
    <w:next w:val="Keywords"/>
    <w:pPr>
      <w:tabs>
        <w:tab w:val="left" w:pos="937"/>
      </w:tabs>
      <w:jc w:val="both"/>
    </w:pPr>
    <w:rPr>
      <w:rFonts w:eastAsia="楷体_GB2312"/>
      <w:kern w:val="2"/>
      <w:sz w:val="18"/>
    </w:rPr>
  </w:style>
  <w:style w:type="paragraph" w:customStyle="1" w:styleId="Keywords">
    <w:name w:val="Key words"/>
    <w:basedOn w:val="a"/>
    <w:next w:val="ac"/>
    <w:pPr>
      <w:tabs>
        <w:tab w:val="left" w:pos="1176"/>
      </w:tabs>
      <w:adjustRightInd w:val="0"/>
      <w:spacing w:after="290"/>
      <w:ind w:left="632" w:hangingChars="632" w:hanging="632"/>
    </w:pPr>
    <w:rPr>
      <w:rFonts w:eastAsia="楷体_GB2312"/>
      <w:snapToGrid w:val="0"/>
    </w:rPr>
  </w:style>
  <w:style w:type="paragraph" w:customStyle="1" w:styleId="ac">
    <w:name w:val="摘要"/>
    <w:basedOn w:val="a0"/>
    <w:next w:val="ad"/>
    <w:pPr>
      <w:tabs>
        <w:tab w:val="clear" w:pos="357"/>
        <w:tab w:val="left" w:pos="798"/>
      </w:tabs>
      <w:adjustRightInd w:val="0"/>
      <w:ind w:firstLineChars="0" w:firstLine="0"/>
    </w:pPr>
    <w:rPr>
      <w:rFonts w:eastAsia="楷体_GB2312"/>
      <w:snapToGrid w:val="0"/>
    </w:rPr>
  </w:style>
  <w:style w:type="paragraph" w:customStyle="1" w:styleId="ad">
    <w:name w:val="关键词"/>
    <w:basedOn w:val="ac"/>
    <w:next w:val="ae"/>
    <w:pPr>
      <w:ind w:left="429" w:hangingChars="429" w:hanging="429"/>
    </w:pPr>
  </w:style>
  <w:style w:type="paragraph" w:customStyle="1" w:styleId="ae">
    <w:name w:val="分类号"/>
    <w:basedOn w:val="11"/>
    <w:next w:val="a0"/>
    <w:pPr>
      <w:tabs>
        <w:tab w:val="left" w:pos="1233"/>
      </w:tabs>
      <w:spacing w:after="320"/>
      <w:ind w:left="0" w:firstLineChars="0" w:firstLine="0"/>
    </w:pPr>
    <w:rPr>
      <w:rFonts w:eastAsia="黑体"/>
    </w:rPr>
  </w:style>
  <w:style w:type="paragraph" w:customStyle="1" w:styleId="12">
    <w:name w:val="标题1"/>
    <w:basedOn w:val="a"/>
    <w:next w:val="Name"/>
    <w:pPr>
      <w:keepNext/>
      <w:keepLines/>
      <w:snapToGrid w:val="0"/>
      <w:spacing w:before="240" w:after="100"/>
      <w:outlineLvl w:val="0"/>
    </w:pPr>
    <w:rPr>
      <w:rFonts w:eastAsia="黑体"/>
      <w:b/>
      <w:sz w:val="24"/>
    </w:rPr>
  </w:style>
  <w:style w:type="paragraph" w:customStyle="1" w:styleId="Name">
    <w:name w:val="Name"/>
    <w:basedOn w:val="af"/>
    <w:next w:val="DepartCorrespond"/>
    <w:pPr>
      <w:keepNext/>
      <w:spacing w:before="220" w:after="180"/>
    </w:pPr>
    <w:rPr>
      <w:rFonts w:eastAsia="宋体"/>
      <w:w w:val="100"/>
      <w:sz w:val="18"/>
    </w:rPr>
  </w:style>
  <w:style w:type="paragraph" w:customStyle="1" w:styleId="af">
    <w:name w:val="作者"/>
    <w:basedOn w:val="a"/>
    <w:next w:val="aa"/>
    <w:pPr>
      <w:spacing w:before="160" w:after="240" w:line="0" w:lineRule="atLeast"/>
    </w:pPr>
    <w:rPr>
      <w:rFonts w:eastAsia="仿宋_GB2312"/>
      <w:w w:val="66"/>
      <w:sz w:val="28"/>
    </w:rPr>
  </w:style>
  <w:style w:type="paragraph" w:customStyle="1" w:styleId="af0">
    <w:name w:val="文前文本"/>
    <w:basedOn w:val="ad"/>
    <w:pPr>
      <w:ind w:left="0" w:firstLine="0"/>
    </w:pPr>
    <w:rPr>
      <w:b/>
    </w:rPr>
  </w:style>
  <w:style w:type="paragraph" w:customStyle="1" w:styleId="af1">
    <w:name w:val="定理"/>
    <w:basedOn w:val="a0"/>
    <w:next w:val="a0"/>
    <w:rPr>
      <w:rFonts w:eastAsia="黑体"/>
    </w:rPr>
  </w:style>
  <w:style w:type="paragraph" w:styleId="af2">
    <w:name w:val="Subtitle"/>
    <w:basedOn w:val="a"/>
    <w:next w:val="af"/>
    <w:qFormat/>
    <w:pPr>
      <w:spacing w:before="320"/>
      <w:outlineLvl w:val="0"/>
    </w:pPr>
    <w:rPr>
      <w:rFonts w:eastAsia="黑体"/>
      <w:sz w:val="36"/>
    </w:rPr>
  </w:style>
  <w:style w:type="paragraph" w:customStyle="1" w:styleId="af3">
    <w:name w:val="表名"/>
    <w:basedOn w:val="a"/>
    <w:pPr>
      <w:spacing w:after="120"/>
    </w:pPr>
  </w:style>
  <w:style w:type="character" w:styleId="af4">
    <w:name w:val="endnote reference"/>
    <w:semiHidden/>
    <w:rPr>
      <w:vertAlign w:val="superscript"/>
    </w:rPr>
  </w:style>
  <w:style w:type="paragraph" w:customStyle="1" w:styleId="Reference">
    <w:name w:val="Reference"/>
    <w:basedOn w:val="a"/>
    <w:next w:val="TextofReference"/>
    <w:pPr>
      <w:snapToGrid w:val="0"/>
      <w:spacing w:before="280"/>
      <w:outlineLvl w:val="0"/>
    </w:pPr>
    <w:rPr>
      <w:rFonts w:eastAsia="黑体"/>
      <w:b/>
    </w:rPr>
  </w:style>
  <w:style w:type="paragraph" w:customStyle="1" w:styleId="TextofReference">
    <w:name w:val="Text of Reference"/>
    <w:pPr>
      <w:numPr>
        <w:numId w:val="2"/>
      </w:numPr>
      <w:spacing w:line="260" w:lineRule="exact"/>
      <w:jc w:val="both"/>
    </w:pPr>
    <w:rPr>
      <w:sz w:val="15"/>
    </w:rPr>
  </w:style>
  <w:style w:type="paragraph" w:customStyle="1" w:styleId="af5">
    <w:name w:val="证明"/>
    <w:basedOn w:val="af1"/>
    <w:rPr>
      <w:rFonts w:eastAsia="仿宋_GB2312"/>
    </w:rPr>
  </w:style>
  <w:style w:type="paragraph" w:customStyle="1" w:styleId="TextofReference1">
    <w:name w:val="Text of Reference 1"/>
    <w:pPr>
      <w:numPr>
        <w:numId w:val="3"/>
      </w:numPr>
      <w:spacing w:line="260" w:lineRule="exact"/>
      <w:jc w:val="both"/>
    </w:pPr>
    <w:rPr>
      <w:sz w:val="15"/>
    </w:rPr>
  </w:style>
  <w:style w:type="paragraph" w:customStyle="1" w:styleId="af6">
    <w:name w:val="中文参考文献"/>
    <w:basedOn w:val="Reference"/>
    <w:next w:val="a0"/>
    <w:pPr>
      <w:spacing w:before="240"/>
    </w:pPr>
    <w:rPr>
      <w:b w:val="0"/>
    </w:rPr>
  </w:style>
  <w:style w:type="paragraph" w:customStyle="1" w:styleId="af7">
    <w:name w:val="致谢"/>
    <w:basedOn w:val="af1"/>
    <w:next w:val="Reference"/>
    <w:pPr>
      <w:tabs>
        <w:tab w:val="clear" w:pos="357"/>
      </w:tabs>
      <w:spacing w:beforeLines="100" w:before="100"/>
      <w:ind w:firstLineChars="0" w:firstLine="0"/>
    </w:pPr>
    <w:rPr>
      <w:rFonts w:eastAsia="宋体"/>
      <w:bCs/>
    </w:rPr>
  </w:style>
  <w:style w:type="paragraph" w:customStyle="1" w:styleId="Textof">
    <w:name w:val="Text of 中文参考文献"/>
    <w:basedOn w:val="TextofReference"/>
    <w:pPr>
      <w:numPr>
        <w:numId w:val="0"/>
      </w:numPr>
      <w:tabs>
        <w:tab w:val="left" w:pos="346"/>
      </w:tabs>
      <w:ind w:left="258" w:hangingChars="258" w:hanging="258"/>
    </w:pPr>
  </w:style>
  <w:style w:type="paragraph" w:customStyle="1" w:styleId="Textof0">
    <w:name w:val="Text of 中文参考文献１"/>
    <w:basedOn w:val="Textof"/>
    <w:pPr>
      <w:tabs>
        <w:tab w:val="clear" w:pos="346"/>
        <w:tab w:val="left" w:pos="78"/>
        <w:tab w:val="left" w:pos="424"/>
      </w:tabs>
    </w:pPr>
  </w:style>
  <w:style w:type="character" w:styleId="af8">
    <w:name w:val="annotation reference"/>
    <w:semiHidden/>
    <w:rPr>
      <w:sz w:val="21"/>
      <w:szCs w:val="21"/>
    </w:rPr>
  </w:style>
  <w:style w:type="paragraph" w:styleId="af9">
    <w:name w:val="annotation text"/>
    <w:basedOn w:val="a"/>
    <w:semiHidden/>
  </w:style>
  <w:style w:type="character" w:styleId="afa">
    <w:name w:val="Hyperlink"/>
    <w:uiPriority w:val="99"/>
    <w:rsid w:val="00A84D19"/>
    <w:rPr>
      <w:color w:val="0000FF"/>
      <w:u w:val="single"/>
    </w:rPr>
  </w:style>
  <w:style w:type="paragraph" w:styleId="afb">
    <w:name w:val="Balloon Text"/>
    <w:basedOn w:val="a"/>
    <w:semiHidden/>
    <w:rsid w:val="00237C4F"/>
    <w:rPr>
      <w:szCs w:val="18"/>
    </w:rPr>
  </w:style>
  <w:style w:type="table" w:styleId="afc">
    <w:name w:val="Table Grid"/>
    <w:basedOn w:val="a2"/>
    <w:rsid w:val="002F1540"/>
    <w:pPr>
      <w:widowControl w:val="0"/>
      <w:overflowPunct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link w:val="1"/>
    <w:rsid w:val="005E2802"/>
    <w:rPr>
      <w:rFonts w:eastAsia="黑体"/>
      <w:sz w:val="21"/>
      <w:lang w:val="en-US" w:eastAsia="zh-CN" w:bidi="ar-SA"/>
    </w:rPr>
  </w:style>
  <w:style w:type="paragraph" w:styleId="afd">
    <w:name w:val="Document Map"/>
    <w:basedOn w:val="a"/>
    <w:semiHidden/>
    <w:rsid w:val="00545255"/>
    <w:pPr>
      <w:shd w:val="clear" w:color="auto" w:fill="000080"/>
    </w:pPr>
  </w:style>
  <w:style w:type="character" w:styleId="afe">
    <w:name w:val="page number"/>
    <w:basedOn w:val="a1"/>
    <w:rsid w:val="00552B83"/>
  </w:style>
  <w:style w:type="paragraph" w:customStyle="1" w:styleId="Default">
    <w:name w:val="Default"/>
    <w:rsid w:val="00552B83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ff">
    <w:name w:val="Normal (Web)"/>
    <w:basedOn w:val="a"/>
    <w:rsid w:val="004529BE"/>
    <w:rPr>
      <w:sz w:val="24"/>
      <w:szCs w:val="24"/>
    </w:rPr>
  </w:style>
  <w:style w:type="character" w:customStyle="1" w:styleId="2Char">
    <w:name w:val="标题 2 Char"/>
    <w:link w:val="2"/>
    <w:rsid w:val="00386261"/>
    <w:rPr>
      <w:rFonts w:eastAsia="黑体"/>
      <w:sz w:val="18"/>
    </w:rPr>
  </w:style>
  <w:style w:type="character" w:customStyle="1" w:styleId="3Char">
    <w:name w:val="标题 3 Char"/>
    <w:link w:val="3"/>
    <w:rsid w:val="0034358D"/>
    <w:rPr>
      <w:kern w:val="2"/>
      <w:sz w:val="24"/>
      <w:szCs w:val="24"/>
    </w:rPr>
  </w:style>
  <w:style w:type="character" w:customStyle="1" w:styleId="Char">
    <w:name w:val="正文文本 Char"/>
    <w:link w:val="a0"/>
    <w:rsid w:val="00386261"/>
    <w:rPr>
      <w:kern w:val="2"/>
      <w:sz w:val="18"/>
    </w:rPr>
  </w:style>
  <w:style w:type="character" w:styleId="aff0">
    <w:name w:val="Emphasis"/>
    <w:uiPriority w:val="20"/>
    <w:qFormat/>
    <w:rsid w:val="00897D2B"/>
    <w:rPr>
      <w:i/>
      <w:iCs/>
    </w:rPr>
  </w:style>
  <w:style w:type="paragraph" w:styleId="TOC">
    <w:name w:val="TOC Heading"/>
    <w:basedOn w:val="1"/>
    <w:next w:val="a"/>
    <w:uiPriority w:val="39"/>
    <w:unhideWhenUsed/>
    <w:qFormat/>
    <w:rsid w:val="00AF6A2D"/>
    <w:pPr>
      <w:numPr>
        <w:numId w:val="0"/>
      </w:numPr>
      <w:tabs>
        <w:tab w:val="clear" w:pos="318"/>
      </w:tabs>
      <w:adjustRightInd/>
      <w:spacing w:before="240" w:after="0" w:line="259" w:lineRule="auto"/>
      <w:textAlignment w:val="auto"/>
      <w:outlineLvl w:val="9"/>
    </w:pPr>
    <w:rPr>
      <w:rFonts w:ascii="Calibri Light" w:eastAsia="宋体" w:hAnsi="Calibri Light"/>
      <w:color w:val="2E74B5"/>
      <w:sz w:val="32"/>
      <w:szCs w:val="32"/>
    </w:rPr>
  </w:style>
  <w:style w:type="paragraph" w:styleId="13">
    <w:name w:val="toc 1"/>
    <w:basedOn w:val="a"/>
    <w:next w:val="a"/>
    <w:autoRedefine/>
    <w:uiPriority w:val="39"/>
    <w:rsid w:val="00AF6A2D"/>
  </w:style>
  <w:style w:type="paragraph" w:styleId="20">
    <w:name w:val="toc 2"/>
    <w:basedOn w:val="a"/>
    <w:next w:val="a"/>
    <w:autoRedefine/>
    <w:uiPriority w:val="39"/>
    <w:rsid w:val="00AF6A2D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AF6A2D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5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6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zhengjiping\&#26700;&#38754;\&#27169;&#29256;(&#20013;)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2BA53-2222-4C18-A663-B4104AB8C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模版(中).dot</Template>
  <TotalTime>2</TotalTime>
  <Pages>17</Pages>
  <Words>1235</Words>
  <Characters>7042</Characters>
  <Application>Microsoft Office Word</Application>
  <DocSecurity>0</DocSecurity>
  <Lines>58</Lines>
  <Paragraphs>16</Paragraphs>
  <ScaleCrop>false</ScaleCrop>
  <Company>NUAA</Company>
  <LinksUpToDate>false</LinksUpToDate>
  <CharactersWithSpaces>8261</CharactersWithSpaces>
  <SharedDoc>false</SharedDoc>
  <HLinks>
    <vt:vector size="132" baseType="variant">
      <vt:variant>
        <vt:i4>1179697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_Toc76071571</vt:lpwstr>
      </vt:variant>
      <vt:variant>
        <vt:i4>1245233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_Toc76071570</vt:lpwstr>
      </vt:variant>
      <vt:variant>
        <vt:i4>1703984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_Toc76071569</vt:lpwstr>
      </vt:variant>
      <vt:variant>
        <vt:i4>1769520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_Toc76071568</vt:lpwstr>
      </vt:variant>
      <vt:variant>
        <vt:i4>1310768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_Toc76071567</vt:lpwstr>
      </vt:variant>
      <vt:variant>
        <vt:i4>1376304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_Toc76071566</vt:lpwstr>
      </vt:variant>
      <vt:variant>
        <vt:i4>1441840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_Toc76071565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_Toc76071564</vt:lpwstr>
      </vt:variant>
      <vt:variant>
        <vt:i4>1048624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_Toc76071563</vt:lpwstr>
      </vt:variant>
      <vt:variant>
        <vt:i4>1114160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_Toc76071562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_Toc76071561</vt:lpwstr>
      </vt:variant>
      <vt:variant>
        <vt:i4>1245232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_Toc76071560</vt:lpwstr>
      </vt:variant>
      <vt:variant>
        <vt:i4>1703987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_Toc76071559</vt:lpwstr>
      </vt:variant>
      <vt:variant>
        <vt:i4>1769523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_Toc76071558</vt:lpwstr>
      </vt:variant>
      <vt:variant>
        <vt:i4>1310771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_Toc76071557</vt:lpwstr>
      </vt:variant>
      <vt:variant>
        <vt:i4>1376307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_Toc76071556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_Toc76071555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_Toc76071554</vt:lpwstr>
      </vt:variant>
      <vt:variant>
        <vt:i4>1048627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_Toc76071553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_Toc76071552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_Toc76071551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_Toc76071550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中文模板</dc:title>
  <dc:subject/>
  <dc:creator>NUAA</dc:creator>
  <cp:keywords/>
  <dc:description/>
  <cp:lastModifiedBy>戴尔</cp:lastModifiedBy>
  <cp:revision>4</cp:revision>
  <cp:lastPrinted>2009-02-16T03:10:00Z</cp:lastPrinted>
  <dcterms:created xsi:type="dcterms:W3CDTF">2021-07-02T13:48:00Z</dcterms:created>
  <dcterms:modified xsi:type="dcterms:W3CDTF">2021-07-02T13:50:00Z</dcterms:modified>
</cp:coreProperties>
</file>